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4BFC649B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37762F2B" w14:textId="624030C7" w:rsidR="005854DB" w:rsidRPr="005854DB" w:rsidRDefault="00FB4267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0E3AF4DD560A47E283AF88EF214A989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A454FC">
                  <w:t>Lambda</w:t>
                </w:r>
              </w:sdtContent>
            </w:sdt>
          </w:p>
        </w:tc>
      </w:tr>
      <w:tr w:rsidR="005854DB" w:rsidRPr="0092125E" w14:paraId="6CA3E370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2CAC5BF0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6B4FC08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D9AF487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08BB622A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p w14:paraId="66593E64" w14:textId="393728E5" w:rsidR="005854DB" w:rsidRPr="005854DB" w:rsidRDefault="005854DB" w:rsidP="005854DB">
            <w:pPr>
              <w:pStyle w:val="Subtitle"/>
            </w:pPr>
          </w:p>
        </w:tc>
      </w:tr>
    </w:tbl>
    <w:bookmarkEnd w:id="0"/>
    <w:p w14:paraId="492DA3FA" w14:textId="6C21B856" w:rsidR="00A454FC" w:rsidRDefault="00A454FC" w:rsidP="00A454FC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/>
          <w:color w:val="610B38"/>
          <w:sz w:val="44"/>
          <w:szCs w:val="44"/>
        </w:rPr>
        <w:t>Java Lambda Expressions</w:t>
      </w:r>
    </w:p>
    <w:p w14:paraId="76F88E8D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Lambda expression is a new and important feature of Java which was included in Java SE 8. It provides a clear and concise way to represent one method interface using an expression. It is very useful in collection library. It helps to iterate, filter and extract data from collection.</w:t>
      </w:r>
    </w:p>
    <w:p w14:paraId="3881A42B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Lambda expression is used to provide the implementation of an interface which has functional interface. It saves a lot of code. In case of lambda expression, we don't need to define the method again for providing the implementation. Here, we just write the implementation code.</w:t>
      </w:r>
    </w:p>
    <w:p w14:paraId="6083E3A8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Java lambda expression is treated as a function, so compiler does not create .class file.</w:t>
      </w:r>
    </w:p>
    <w:p w14:paraId="3EC17C4C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/>
          <w:color w:val="610B4B"/>
          <w:sz w:val="32"/>
          <w:szCs w:val="32"/>
        </w:rPr>
        <w:t>Functional Interface</w:t>
      </w:r>
    </w:p>
    <w:p w14:paraId="1FCA4867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Lambda expression provides implementation of </w:t>
      </w:r>
      <w:r>
        <w:rPr>
          <w:rStyle w:val="Emphasis"/>
          <w:rFonts w:ascii="Verdana" w:hAnsi="Verdana"/>
          <w:color w:val="000000"/>
          <w:sz w:val="20"/>
          <w:szCs w:val="20"/>
        </w:rPr>
        <w:t>functional interface</w:t>
      </w:r>
      <w:r>
        <w:rPr>
          <w:rFonts w:ascii="Verdana" w:hAnsi="Verdana"/>
          <w:color w:val="000000"/>
          <w:sz w:val="20"/>
          <w:szCs w:val="20"/>
        </w:rPr>
        <w:t xml:space="preserve">. An interface which has only one abstract method is called functional interface. Java provides an </w:t>
      </w:r>
      <w:proofErr w:type="spellStart"/>
      <w:r>
        <w:rPr>
          <w:rFonts w:ascii="Verdana" w:hAnsi="Verdana"/>
          <w:color w:val="000000"/>
          <w:sz w:val="20"/>
          <w:szCs w:val="20"/>
        </w:rPr>
        <w:t>anotation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@</w:t>
      </w:r>
      <w:proofErr w:type="spellStart"/>
      <w:r>
        <w:rPr>
          <w:rStyle w:val="Emphasis"/>
          <w:rFonts w:ascii="Verdana" w:hAnsi="Verdana"/>
          <w:color w:val="000000"/>
          <w:sz w:val="20"/>
          <w:szCs w:val="20"/>
        </w:rPr>
        <w:t>FunctionalInterface</w:t>
      </w:r>
      <w:proofErr w:type="spellEnd"/>
      <w:r>
        <w:rPr>
          <w:rFonts w:ascii="Verdana" w:hAnsi="Verdana"/>
          <w:color w:val="000000"/>
          <w:sz w:val="20"/>
          <w:szCs w:val="20"/>
        </w:rPr>
        <w:t>, which is used to declare an interface as functional interface.</w:t>
      </w:r>
    </w:p>
    <w:p w14:paraId="2E485443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4FD78616">
          <v:rect id="_x0000_i1025" style="width:0;height:.75pt" o:hralign="center" o:hrstd="t" o:hrnoshade="t" o:hr="t" fillcolor="#d4d4d4" stroked="f"/>
        </w:pict>
      </w:r>
    </w:p>
    <w:p w14:paraId="27D554B3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Why use Lambda Expression</w:t>
      </w:r>
    </w:p>
    <w:p w14:paraId="3E1F2002" w14:textId="77777777" w:rsidR="00A454FC" w:rsidRDefault="00A454FC" w:rsidP="00FB4267">
      <w:pPr>
        <w:numPr>
          <w:ilvl w:val="0"/>
          <w:numId w:val="8"/>
        </w:numPr>
        <w:shd w:val="clear" w:color="auto" w:fill="FFFFFF"/>
        <w:spacing w:before="60" w:after="100" w:afterAutospacing="1" w:line="315" w:lineRule="atLeast"/>
        <w:rPr>
          <w:rFonts w:ascii="Verdana" w:hAnsi="Verdana" w:cs="Times New Roman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To provide the implementation of Functional interface.</w:t>
      </w:r>
    </w:p>
    <w:p w14:paraId="4B1BC36B" w14:textId="77777777" w:rsidR="00A454FC" w:rsidRDefault="00A454FC" w:rsidP="00FB4267">
      <w:pPr>
        <w:numPr>
          <w:ilvl w:val="0"/>
          <w:numId w:val="8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Less coding.</w:t>
      </w:r>
    </w:p>
    <w:p w14:paraId="0324BFC9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Syntax</w:t>
      </w:r>
    </w:p>
    <w:p w14:paraId="33DE2251" w14:textId="77777777" w:rsidR="00A454FC" w:rsidRDefault="00A454FC" w:rsidP="00FB4267">
      <w:pPr>
        <w:pStyle w:val="alt"/>
        <w:numPr>
          <w:ilvl w:val="0"/>
          <w:numId w:val="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(argument-list) -&gt; {body}  </w:t>
      </w:r>
    </w:p>
    <w:p w14:paraId="6BD73BEA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Java lambda expression is consisted of three components.</w:t>
      </w:r>
    </w:p>
    <w:p w14:paraId="3B228395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Style w:val="Strong"/>
          <w:rFonts w:ascii="Verdana" w:eastAsiaTheme="minorEastAsia" w:hAnsi="Verdana"/>
          <w:color w:val="000000"/>
          <w:sz w:val="20"/>
          <w:szCs w:val="20"/>
        </w:rPr>
        <w:t>1) Argument-list:</w:t>
      </w:r>
      <w:r>
        <w:rPr>
          <w:rFonts w:ascii="Verdana" w:hAnsi="Verdana"/>
          <w:color w:val="000000"/>
          <w:sz w:val="20"/>
          <w:szCs w:val="20"/>
        </w:rPr>
        <w:t> It can be empty or non-empty as well.</w:t>
      </w:r>
    </w:p>
    <w:p w14:paraId="361EC378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Style w:val="Strong"/>
          <w:rFonts w:ascii="Verdana" w:eastAsiaTheme="minorEastAsia" w:hAnsi="Verdana"/>
          <w:color w:val="000000"/>
          <w:sz w:val="20"/>
          <w:szCs w:val="20"/>
        </w:rPr>
        <w:t>2) Arrow-token:</w:t>
      </w:r>
      <w:r>
        <w:rPr>
          <w:rFonts w:ascii="Verdana" w:hAnsi="Verdana"/>
          <w:color w:val="000000"/>
          <w:sz w:val="20"/>
          <w:szCs w:val="20"/>
        </w:rPr>
        <w:t> It is used to link arguments-list and body of expression.</w:t>
      </w:r>
    </w:p>
    <w:p w14:paraId="553DB25A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Style w:val="Strong"/>
          <w:rFonts w:ascii="Verdana" w:eastAsiaTheme="minorEastAsia" w:hAnsi="Verdana"/>
          <w:color w:val="000000"/>
          <w:sz w:val="20"/>
          <w:szCs w:val="20"/>
        </w:rPr>
        <w:t>3) Body:</w:t>
      </w:r>
      <w:r>
        <w:rPr>
          <w:rFonts w:ascii="Verdana" w:hAnsi="Verdana"/>
          <w:color w:val="000000"/>
          <w:sz w:val="20"/>
          <w:szCs w:val="20"/>
        </w:rPr>
        <w:t> It contains expressions and statements for lambda expression.</w:t>
      </w:r>
    </w:p>
    <w:p w14:paraId="3AF005C8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Style w:val="Strong"/>
          <w:rFonts w:ascii="Verdana" w:eastAsiaTheme="minorEastAsia" w:hAnsi="Verdana"/>
          <w:color w:val="000000"/>
          <w:sz w:val="20"/>
          <w:szCs w:val="20"/>
        </w:rPr>
        <w:t>No Parameter Syntax</w:t>
      </w:r>
    </w:p>
    <w:p w14:paraId="251A9064" w14:textId="77777777" w:rsidR="00A454FC" w:rsidRDefault="00A454FC" w:rsidP="00FB4267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 -&gt; {  </w:t>
      </w:r>
    </w:p>
    <w:p w14:paraId="072211CA" w14:textId="77777777" w:rsidR="00A454FC" w:rsidRDefault="00A454FC" w:rsidP="00FB4267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lastRenderedPageBreak/>
        <w:t>//Body of no parameter lambda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41113478" w14:textId="77777777" w:rsidR="00A454FC" w:rsidRDefault="00A454FC" w:rsidP="00FB4267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4C16C160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Style w:val="Strong"/>
          <w:rFonts w:ascii="Verdana" w:eastAsiaTheme="minorEastAsia" w:hAnsi="Verdana"/>
          <w:color w:val="000000"/>
          <w:sz w:val="20"/>
          <w:szCs w:val="20"/>
        </w:rPr>
        <w:t>One Parameter Syntax</w:t>
      </w:r>
    </w:p>
    <w:p w14:paraId="20055B4A" w14:textId="77777777" w:rsidR="00A454FC" w:rsidRDefault="00A454FC" w:rsidP="00FB4267">
      <w:pPr>
        <w:pStyle w:val="alt"/>
        <w:numPr>
          <w:ilvl w:val="0"/>
          <w:numId w:val="1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(p1) -&gt; {  </w:t>
      </w:r>
    </w:p>
    <w:p w14:paraId="088BF071" w14:textId="77777777" w:rsidR="00A454FC" w:rsidRDefault="00A454FC" w:rsidP="00FB4267">
      <w:pPr>
        <w:numPr>
          <w:ilvl w:val="0"/>
          <w:numId w:val="1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//Body of single parameter lambda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7B93C842" w14:textId="77777777" w:rsidR="00A454FC" w:rsidRDefault="00A454FC" w:rsidP="00FB4267">
      <w:pPr>
        <w:pStyle w:val="alt"/>
        <w:numPr>
          <w:ilvl w:val="0"/>
          <w:numId w:val="1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6F76886E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Style w:val="Strong"/>
          <w:rFonts w:ascii="Verdana" w:eastAsiaTheme="minorEastAsia" w:hAnsi="Verdana"/>
          <w:color w:val="000000"/>
          <w:sz w:val="20"/>
          <w:szCs w:val="20"/>
        </w:rPr>
        <w:t>Two Parameter Syntax</w:t>
      </w:r>
    </w:p>
    <w:p w14:paraId="315CD8ED" w14:textId="77777777" w:rsidR="00A454FC" w:rsidRDefault="00A454FC" w:rsidP="00FB4267">
      <w:pPr>
        <w:pStyle w:val="alt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(p1,p2) -&gt; {  </w:t>
      </w:r>
    </w:p>
    <w:p w14:paraId="51FAC467" w14:textId="77777777" w:rsidR="00A454FC" w:rsidRDefault="00A454FC" w:rsidP="00FB4267">
      <w:pPr>
        <w:numPr>
          <w:ilvl w:val="0"/>
          <w:numId w:val="1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//Body of multiple parameter lambda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C4D8820" w14:textId="77777777" w:rsidR="00A454FC" w:rsidRDefault="00A454FC" w:rsidP="00FB4267">
      <w:pPr>
        <w:pStyle w:val="alt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656BEBE5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Let's see a scenario where we are not implementing Java lambda expression. Here, we are implementing an interface without using lambda expression.</w:t>
      </w:r>
    </w:p>
    <w:p w14:paraId="784599D6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Without Lambda Expression</w:t>
      </w:r>
    </w:p>
    <w:p w14:paraId="212BAB4B" w14:textId="77777777" w:rsidR="00A454FC" w:rsidRDefault="00A454FC" w:rsidP="00FB4267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interface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Drawable{  </w:t>
      </w:r>
    </w:p>
    <w:p w14:paraId="23571C29" w14:textId="77777777" w:rsidR="00A454FC" w:rsidRDefault="00A454FC" w:rsidP="00FB4267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draw();  </w:t>
      </w:r>
    </w:p>
    <w:p w14:paraId="5FE02869" w14:textId="77777777" w:rsidR="00A454FC" w:rsidRDefault="00A454FC" w:rsidP="00FB4267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357B23FB" w14:textId="77777777" w:rsidR="00A454FC" w:rsidRDefault="00A454FC" w:rsidP="00FB4267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LambdaExpressionExample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{  </w:t>
      </w:r>
    </w:p>
    <w:p w14:paraId="502013DF" w14:textId="77777777" w:rsidR="00A454FC" w:rsidRDefault="00A454FC" w:rsidP="00FB4267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79A73AFC" w14:textId="77777777" w:rsidR="00A454FC" w:rsidRDefault="00A454FC" w:rsidP="00FB4267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width=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1F8EC1BF" w14:textId="77777777" w:rsidR="00A454FC" w:rsidRDefault="00A454FC" w:rsidP="00FB4267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42AB7AF4" w14:textId="77777777" w:rsidR="00A454FC" w:rsidRDefault="00A454FC" w:rsidP="00FB4267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//without lambda, Drawable implementation using anonymous 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4798AFD1" w14:textId="77777777" w:rsidR="00A454FC" w:rsidRDefault="00A454FC" w:rsidP="00FB4267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Drawable d=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Drawable(){  </w:t>
      </w:r>
    </w:p>
    <w:p w14:paraId="479DC236" w14:textId="77777777" w:rsidR="00A454FC" w:rsidRDefault="00A454FC" w:rsidP="00FB4267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draw(){System.out.println(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"Drawing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+width);}  </w:t>
      </w:r>
    </w:p>
    <w:p w14:paraId="0A3070EE" w14:textId="77777777" w:rsidR="00A454FC" w:rsidRDefault="00A454FC" w:rsidP="00FB4267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};  </w:t>
      </w:r>
    </w:p>
    <w:p w14:paraId="7F690FBB" w14:textId="77777777" w:rsidR="00A454FC" w:rsidRDefault="00A454FC" w:rsidP="00FB4267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d.draw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14:paraId="7C8D7EC1" w14:textId="77777777" w:rsidR="00A454FC" w:rsidRDefault="00A454FC" w:rsidP="00FB4267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5B449BD6" w14:textId="77777777" w:rsidR="00A454FC" w:rsidRDefault="00A454FC" w:rsidP="00FB4267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721B45F8" w14:textId="77777777" w:rsidR="00A454FC" w:rsidRDefault="00A454FC" w:rsidP="00A454FC">
      <w:pPr>
        <w:spacing w:line="240" w:lineRule="auto"/>
        <w:rPr>
          <w:rFonts w:ascii="Times New Roman" w:hAnsi="Times New Roman"/>
          <w:color w:val="auto"/>
          <w:szCs w:val="24"/>
        </w:rPr>
      </w:pPr>
      <w:hyperlink r:id="rId11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1B582425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  <w:bookmarkStart w:id="1" w:name="_GoBack"/>
      <w:bookmarkEnd w:id="1"/>
    </w:p>
    <w:p w14:paraId="1F6F6C65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Drawing 10</w:t>
      </w:r>
    </w:p>
    <w:p w14:paraId="109E2713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1A3FCBF7">
          <v:rect id="_x0000_i1026" style="width:0;height:.75pt" o:hralign="center" o:hrstd="t" o:hrnoshade="t" o:hr="t" fillcolor="#d4d4d4" stroked="f"/>
        </w:pict>
      </w:r>
    </w:p>
    <w:p w14:paraId="1E4DC937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</w:t>
      </w:r>
    </w:p>
    <w:p w14:paraId="292CF722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Now, we are going to implement the above example with the help of Java lambda expression.</w:t>
      </w:r>
    </w:p>
    <w:p w14:paraId="3D119703" w14:textId="77777777" w:rsidR="00A454FC" w:rsidRDefault="00A454FC" w:rsidP="00FB4267">
      <w:pPr>
        <w:pStyle w:val="alt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annotation"/>
          <w:rFonts w:ascii="Verdana" w:hAnsi="Verdana"/>
          <w:color w:val="646464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annotation"/>
          <w:rFonts w:ascii="Verdana" w:hAnsi="Verdana"/>
          <w:color w:val="646464"/>
          <w:sz w:val="20"/>
          <w:szCs w:val="20"/>
          <w:bdr w:val="none" w:sz="0" w:space="0" w:color="auto" w:frame="1"/>
        </w:rPr>
        <w:t>FunctionalInterface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  <w:r>
        <w:rPr>
          <w:rStyle w:val="comment"/>
          <w:rFonts w:ascii="Verdana" w:eastAsiaTheme="majorEastAsia" w:hAnsi="Verdana"/>
          <w:color w:val="008200"/>
          <w:sz w:val="20"/>
          <w:szCs w:val="20"/>
          <w:bdr w:val="none" w:sz="0" w:space="0" w:color="auto" w:frame="1"/>
        </w:rPr>
        <w:t>//It is optional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66DB28C0" w14:textId="77777777" w:rsidR="00A454FC" w:rsidRDefault="00A454FC" w:rsidP="00FB4267">
      <w:pPr>
        <w:numPr>
          <w:ilvl w:val="0"/>
          <w:numId w:val="1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interface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Drawable{  </w:t>
      </w:r>
    </w:p>
    <w:p w14:paraId="00B745B7" w14:textId="77777777" w:rsidR="00A454FC" w:rsidRDefault="00A454FC" w:rsidP="00FB4267">
      <w:pPr>
        <w:pStyle w:val="alt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draw();  </w:t>
      </w:r>
    </w:p>
    <w:p w14:paraId="11FA298B" w14:textId="77777777" w:rsidR="00A454FC" w:rsidRDefault="00A454FC" w:rsidP="00FB4267">
      <w:pPr>
        <w:numPr>
          <w:ilvl w:val="0"/>
          <w:numId w:val="1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4518657B" w14:textId="77777777" w:rsidR="00A454FC" w:rsidRDefault="00A454FC" w:rsidP="00FB4267">
      <w:pPr>
        <w:pStyle w:val="alt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53F9F690" w14:textId="77777777" w:rsidR="00A454FC" w:rsidRDefault="00A454FC" w:rsidP="00FB4267">
      <w:pPr>
        <w:numPr>
          <w:ilvl w:val="0"/>
          <w:numId w:val="1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LambdaExpressionExample2 {  </w:t>
      </w:r>
    </w:p>
    <w:p w14:paraId="3774D06C" w14:textId="77777777" w:rsidR="00A454FC" w:rsidRDefault="00A454FC" w:rsidP="00FB4267">
      <w:pPr>
        <w:pStyle w:val="alt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176C9E79" w14:textId="77777777" w:rsidR="00A454FC" w:rsidRDefault="00A454FC" w:rsidP="00FB4267">
      <w:pPr>
        <w:numPr>
          <w:ilvl w:val="0"/>
          <w:numId w:val="1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width=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3D083643" w14:textId="77777777" w:rsidR="00A454FC" w:rsidRDefault="00A454FC" w:rsidP="00FB4267">
      <w:pPr>
        <w:pStyle w:val="alt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7F168BEB" w14:textId="77777777" w:rsidR="00A454FC" w:rsidRDefault="00A454FC" w:rsidP="00FB4267">
      <w:pPr>
        <w:numPr>
          <w:ilvl w:val="0"/>
          <w:numId w:val="1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//with lambda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F029F93" w14:textId="77777777" w:rsidR="00A454FC" w:rsidRDefault="00A454FC" w:rsidP="00FB4267">
      <w:pPr>
        <w:pStyle w:val="alt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Drawable d2=()-&gt;{  </w:t>
      </w:r>
    </w:p>
    <w:p w14:paraId="42B07EC7" w14:textId="77777777" w:rsidR="00A454FC" w:rsidRDefault="00A454FC" w:rsidP="00FB4267">
      <w:pPr>
        <w:numPr>
          <w:ilvl w:val="0"/>
          <w:numId w:val="1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"Drawing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+width);  </w:t>
      </w:r>
    </w:p>
    <w:p w14:paraId="07FC70DD" w14:textId="77777777" w:rsidR="00A454FC" w:rsidRDefault="00A454FC" w:rsidP="00FB4267">
      <w:pPr>
        <w:pStyle w:val="alt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};  </w:t>
      </w:r>
    </w:p>
    <w:p w14:paraId="7A827638" w14:textId="77777777" w:rsidR="00A454FC" w:rsidRDefault="00A454FC" w:rsidP="00FB4267">
      <w:pPr>
        <w:numPr>
          <w:ilvl w:val="0"/>
          <w:numId w:val="1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d2.draw();  </w:t>
      </w:r>
    </w:p>
    <w:p w14:paraId="79FE3B6D" w14:textId="77777777" w:rsidR="00A454FC" w:rsidRDefault="00A454FC" w:rsidP="00FB4267">
      <w:pPr>
        <w:pStyle w:val="alt"/>
        <w:numPr>
          <w:ilvl w:val="0"/>
          <w:numId w:val="1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293AB2D2" w14:textId="77777777" w:rsidR="00A454FC" w:rsidRDefault="00A454FC" w:rsidP="00FB4267">
      <w:pPr>
        <w:numPr>
          <w:ilvl w:val="0"/>
          <w:numId w:val="1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4BEADD42" w14:textId="77777777" w:rsidR="00A454FC" w:rsidRDefault="00A454FC" w:rsidP="00A454FC">
      <w:pPr>
        <w:spacing w:line="240" w:lineRule="auto"/>
        <w:rPr>
          <w:rFonts w:ascii="Times New Roman" w:hAnsi="Times New Roman"/>
          <w:color w:val="auto"/>
          <w:szCs w:val="24"/>
        </w:rPr>
      </w:pPr>
      <w:hyperlink r:id="rId12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0C3704F2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35C574D5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Drawing 10</w:t>
      </w:r>
    </w:p>
    <w:p w14:paraId="731FDCB4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1C8091A2">
          <v:rect id="_x0000_i1027" style="width:0;height:.75pt" o:hralign="center" o:hrstd="t" o:hrnoshade="t" o:hr="t" fillcolor="#d4d4d4" stroked="f"/>
        </w:pict>
      </w:r>
    </w:p>
    <w:p w14:paraId="2862D09D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 lambda expression can have zero or any number of arguments. Let's see the examples:</w:t>
      </w:r>
    </w:p>
    <w:p w14:paraId="71E9EE2D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No Parameter</w:t>
      </w:r>
    </w:p>
    <w:p w14:paraId="366317B4" w14:textId="77777777" w:rsidR="00A454FC" w:rsidRDefault="00A454FC" w:rsidP="00FB4267">
      <w:pPr>
        <w:pStyle w:val="alt"/>
        <w:numPr>
          <w:ilvl w:val="0"/>
          <w:numId w:val="15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interface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Sayable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{  </w:t>
      </w:r>
    </w:p>
    <w:p w14:paraId="129128D7" w14:textId="77777777" w:rsidR="00A454FC" w:rsidRDefault="00A454FC" w:rsidP="00FB4267">
      <w:pPr>
        <w:numPr>
          <w:ilvl w:val="0"/>
          <w:numId w:val="15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String say();  </w:t>
      </w:r>
    </w:p>
    <w:p w14:paraId="65D8686A" w14:textId="77777777" w:rsidR="00A454FC" w:rsidRDefault="00A454FC" w:rsidP="00FB4267">
      <w:pPr>
        <w:pStyle w:val="alt"/>
        <w:numPr>
          <w:ilvl w:val="0"/>
          <w:numId w:val="15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3A2AA012" w14:textId="77777777" w:rsidR="00A454FC" w:rsidRDefault="00A454FC" w:rsidP="00FB4267">
      <w:pPr>
        <w:numPr>
          <w:ilvl w:val="0"/>
          <w:numId w:val="15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LambdaExpressionExample3{  </w:t>
      </w:r>
    </w:p>
    <w:p w14:paraId="104BAC28" w14:textId="77777777" w:rsidR="00A454FC" w:rsidRDefault="00A454FC" w:rsidP="00FB4267">
      <w:pPr>
        <w:pStyle w:val="alt"/>
        <w:numPr>
          <w:ilvl w:val="0"/>
          <w:numId w:val="15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4218374C" w14:textId="77777777" w:rsidR="00A454FC" w:rsidRDefault="00A454FC" w:rsidP="00FB4267">
      <w:pPr>
        <w:numPr>
          <w:ilvl w:val="0"/>
          <w:numId w:val="15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Sayable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s=()-&gt;{  </w:t>
      </w:r>
    </w:p>
    <w:p w14:paraId="360E445D" w14:textId="77777777" w:rsidR="00A454FC" w:rsidRDefault="00A454FC" w:rsidP="00FB4267">
      <w:pPr>
        <w:pStyle w:val="alt"/>
        <w:numPr>
          <w:ilvl w:val="0"/>
          <w:numId w:val="15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 have nothing to say."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5C6170E3" w14:textId="77777777" w:rsidR="00A454FC" w:rsidRDefault="00A454FC" w:rsidP="00FB4267">
      <w:pPr>
        <w:numPr>
          <w:ilvl w:val="0"/>
          <w:numId w:val="15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};  </w:t>
      </w:r>
    </w:p>
    <w:p w14:paraId="21348AC9" w14:textId="77777777" w:rsidR="00A454FC" w:rsidRDefault="00A454FC" w:rsidP="00FB4267">
      <w:pPr>
        <w:pStyle w:val="alt"/>
        <w:numPr>
          <w:ilvl w:val="0"/>
          <w:numId w:val="15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s.say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());  </w:t>
      </w:r>
    </w:p>
    <w:p w14:paraId="77BCFE15" w14:textId="77777777" w:rsidR="00A454FC" w:rsidRDefault="00A454FC" w:rsidP="00FB4267">
      <w:pPr>
        <w:numPr>
          <w:ilvl w:val="0"/>
          <w:numId w:val="15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286C6D42" w14:textId="77777777" w:rsidR="00A454FC" w:rsidRDefault="00A454FC" w:rsidP="00FB4267">
      <w:pPr>
        <w:pStyle w:val="alt"/>
        <w:numPr>
          <w:ilvl w:val="0"/>
          <w:numId w:val="15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62A839BE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hyperlink r:id="rId13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6ABC13C6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4C4F8665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I have nothing to say.</w:t>
      </w:r>
    </w:p>
    <w:p w14:paraId="21E3A703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0B5FB199">
          <v:rect id="_x0000_i1028" style="width:0;height:.75pt" o:hralign="center" o:hrstd="t" o:hrnoshade="t" o:hr="t" fillcolor="#d4d4d4" stroked="f"/>
        </w:pict>
      </w:r>
    </w:p>
    <w:p w14:paraId="358ADB28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Single Parameter</w:t>
      </w:r>
    </w:p>
    <w:p w14:paraId="2B0668CC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interface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Sayable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{  </w:t>
      </w:r>
    </w:p>
    <w:p w14:paraId="2FEF16BA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String say(String name);  </w:t>
      </w:r>
    </w:p>
    <w:p w14:paraId="0247B564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14066C50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5575E845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LambdaExpressionExample4{  </w:t>
      </w:r>
    </w:p>
    <w:p w14:paraId="275C7A2E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21C80BC2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14:paraId="1277CB2D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Lambda expression with single parameter.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8BA2B95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Sayable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s1=(name)-&gt;{  </w:t>
      </w:r>
    </w:p>
    <w:p w14:paraId="3926A961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"Hello,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+name;  </w:t>
      </w:r>
    </w:p>
    <w:p w14:paraId="1B3CB533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};  </w:t>
      </w:r>
    </w:p>
    <w:p w14:paraId="03001988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(s1.say(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Sonoo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));  </w:t>
      </w:r>
    </w:p>
    <w:p w14:paraId="35E02C21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7409D0E5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You can omit function parentheses 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379FC90B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Sayable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s2= name -&gt;{  </w:t>
      </w:r>
    </w:p>
    <w:p w14:paraId="07F07B8C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"Hello,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+name;  </w:t>
      </w:r>
    </w:p>
    <w:p w14:paraId="2FC06774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};  </w:t>
      </w:r>
    </w:p>
    <w:p w14:paraId="034D8C76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(s2.say(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Sonoo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));  </w:t>
      </w:r>
    </w:p>
    <w:p w14:paraId="51122AA3" w14:textId="77777777" w:rsidR="00A454FC" w:rsidRDefault="00A454FC" w:rsidP="00FB4267">
      <w:pPr>
        <w:pStyle w:val="alt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40FA89A8" w14:textId="77777777" w:rsidR="00A454FC" w:rsidRDefault="00A454FC" w:rsidP="00FB4267">
      <w:pPr>
        <w:numPr>
          <w:ilvl w:val="0"/>
          <w:numId w:val="16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667FC5B9" w14:textId="77777777" w:rsidR="00A454FC" w:rsidRDefault="00A454FC" w:rsidP="00A454FC">
      <w:pPr>
        <w:spacing w:line="240" w:lineRule="auto"/>
        <w:rPr>
          <w:rFonts w:ascii="Times New Roman" w:hAnsi="Times New Roman"/>
          <w:color w:val="auto"/>
          <w:szCs w:val="24"/>
        </w:rPr>
      </w:pPr>
      <w:hyperlink r:id="rId14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4ED1464A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4D8256EE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Hello, </w:t>
      </w:r>
      <w:proofErr w:type="spellStart"/>
      <w:r>
        <w:rPr>
          <w:color w:val="000000"/>
        </w:rPr>
        <w:t>Sonoo</w:t>
      </w:r>
      <w:proofErr w:type="spellEnd"/>
    </w:p>
    <w:p w14:paraId="1C4DBE55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Hello, </w:t>
      </w:r>
      <w:proofErr w:type="spellStart"/>
      <w:r>
        <w:rPr>
          <w:color w:val="000000"/>
        </w:rPr>
        <w:t>Sonoo</w:t>
      </w:r>
      <w:proofErr w:type="spellEnd"/>
    </w:p>
    <w:p w14:paraId="6D8B7C7F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712CE178">
          <v:rect id="_x0000_i1029" style="width:0;height:.75pt" o:hralign="center" o:hrstd="t" o:hrnoshade="t" o:hr="t" fillcolor="#d4d4d4" stroked="f"/>
        </w:pict>
      </w:r>
    </w:p>
    <w:p w14:paraId="1B340821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Multiple Parameters</w:t>
      </w:r>
    </w:p>
    <w:p w14:paraId="3628945C" w14:textId="77777777" w:rsidR="00A454FC" w:rsidRDefault="00A454FC" w:rsidP="00FB4267">
      <w:pPr>
        <w:pStyle w:val="alt"/>
        <w:numPr>
          <w:ilvl w:val="0"/>
          <w:numId w:val="1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interface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Addable{  </w:t>
      </w:r>
    </w:p>
    <w:p w14:paraId="4DD05401" w14:textId="77777777" w:rsidR="00A454FC" w:rsidRDefault="00A454FC" w:rsidP="00FB4267">
      <w:pPr>
        <w:numPr>
          <w:ilvl w:val="0"/>
          <w:numId w:val="17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add(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a,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b);  </w:t>
      </w:r>
    </w:p>
    <w:p w14:paraId="4C33883F" w14:textId="77777777" w:rsidR="00A454FC" w:rsidRDefault="00A454FC" w:rsidP="00FB4267">
      <w:pPr>
        <w:pStyle w:val="alt"/>
        <w:numPr>
          <w:ilvl w:val="0"/>
          <w:numId w:val="1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6FFEC994" w14:textId="77777777" w:rsidR="00A454FC" w:rsidRDefault="00A454FC" w:rsidP="00FB4267">
      <w:pPr>
        <w:numPr>
          <w:ilvl w:val="0"/>
          <w:numId w:val="17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C8813CD" w14:textId="77777777" w:rsidR="00A454FC" w:rsidRDefault="00A454FC" w:rsidP="00FB4267">
      <w:pPr>
        <w:pStyle w:val="alt"/>
        <w:numPr>
          <w:ilvl w:val="0"/>
          <w:numId w:val="1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LambdaExpressionExample5{  </w:t>
      </w:r>
    </w:p>
    <w:p w14:paraId="2B6C5BA4" w14:textId="77777777" w:rsidR="00A454FC" w:rsidRDefault="00A454FC" w:rsidP="00FB4267">
      <w:pPr>
        <w:numPr>
          <w:ilvl w:val="0"/>
          <w:numId w:val="17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770476F2" w14:textId="77777777" w:rsidR="00A454FC" w:rsidRDefault="00A454FC" w:rsidP="00FB4267">
      <w:pPr>
        <w:pStyle w:val="alt"/>
        <w:numPr>
          <w:ilvl w:val="0"/>
          <w:numId w:val="1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01540FFD" w14:textId="77777777" w:rsidR="00A454FC" w:rsidRDefault="00A454FC" w:rsidP="00FB4267">
      <w:pPr>
        <w:numPr>
          <w:ilvl w:val="0"/>
          <w:numId w:val="17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Multiple parameters in lambda expression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0F609F2" w14:textId="77777777" w:rsidR="00A454FC" w:rsidRDefault="00A454FC" w:rsidP="00FB4267">
      <w:pPr>
        <w:pStyle w:val="alt"/>
        <w:numPr>
          <w:ilvl w:val="0"/>
          <w:numId w:val="1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Addable ad1=(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a,b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)-&gt;(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a+b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49E842C2" w14:textId="77777777" w:rsidR="00A454FC" w:rsidRDefault="00A454FC" w:rsidP="00FB4267">
      <w:pPr>
        <w:numPr>
          <w:ilvl w:val="0"/>
          <w:numId w:val="17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(ad1.add(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20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));  </w:t>
      </w:r>
    </w:p>
    <w:p w14:paraId="6E55FA82" w14:textId="77777777" w:rsidR="00A454FC" w:rsidRDefault="00A454FC" w:rsidP="00FB4267">
      <w:pPr>
        <w:pStyle w:val="alt"/>
        <w:numPr>
          <w:ilvl w:val="0"/>
          <w:numId w:val="1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73783047" w14:textId="77777777" w:rsidR="00A454FC" w:rsidRDefault="00A454FC" w:rsidP="00FB4267">
      <w:pPr>
        <w:numPr>
          <w:ilvl w:val="0"/>
          <w:numId w:val="17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Multiple parameters with data type in lambda expression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64E11917" w14:textId="77777777" w:rsidR="00A454FC" w:rsidRDefault="00A454FC" w:rsidP="00FB4267">
      <w:pPr>
        <w:pStyle w:val="alt"/>
        <w:numPr>
          <w:ilvl w:val="0"/>
          <w:numId w:val="1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Addable ad2=(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a,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b)-&gt;(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a+b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2A8C6697" w14:textId="77777777" w:rsidR="00A454FC" w:rsidRDefault="00A454FC" w:rsidP="00FB4267">
      <w:pPr>
        <w:numPr>
          <w:ilvl w:val="0"/>
          <w:numId w:val="17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(ad2.add(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200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));  </w:t>
      </w:r>
    </w:p>
    <w:p w14:paraId="67488386" w14:textId="77777777" w:rsidR="00A454FC" w:rsidRDefault="00A454FC" w:rsidP="00FB4267">
      <w:pPr>
        <w:pStyle w:val="alt"/>
        <w:numPr>
          <w:ilvl w:val="0"/>
          <w:numId w:val="17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63EA8F42" w14:textId="77777777" w:rsidR="00A454FC" w:rsidRDefault="00A454FC" w:rsidP="00FB4267">
      <w:pPr>
        <w:numPr>
          <w:ilvl w:val="0"/>
          <w:numId w:val="17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3886C02D" w14:textId="77777777" w:rsidR="00A454FC" w:rsidRDefault="00A454FC" w:rsidP="00A454FC">
      <w:pPr>
        <w:spacing w:line="240" w:lineRule="auto"/>
        <w:rPr>
          <w:rFonts w:ascii="Times New Roman" w:hAnsi="Times New Roman"/>
          <w:color w:val="auto"/>
          <w:szCs w:val="24"/>
        </w:rPr>
      </w:pPr>
      <w:hyperlink r:id="rId15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24875916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7771798E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30</w:t>
      </w:r>
    </w:p>
    <w:p w14:paraId="57513140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300</w:t>
      </w:r>
    </w:p>
    <w:p w14:paraId="60DB370B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61D29CD9">
          <v:rect id="_x0000_i1030" style="width:0;height:.75pt" o:hralign="center" o:hrstd="t" o:hrnoshade="t" o:hr="t" fillcolor="#d4d4d4" stroked="f"/>
        </w:pict>
      </w:r>
    </w:p>
    <w:p w14:paraId="54DB962F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with or without return keyword</w:t>
      </w:r>
    </w:p>
    <w:p w14:paraId="071D6637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In Java lambda expression, if there is only one statement, you may or may not use return keyword. You must use return keyword when lambda expression contains multiple statements.</w:t>
      </w:r>
    </w:p>
    <w:p w14:paraId="0DE6F6FE" w14:textId="77777777" w:rsidR="00A454FC" w:rsidRDefault="00A454FC" w:rsidP="00FB4267">
      <w:pPr>
        <w:pStyle w:val="alt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interface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Addable{  </w:t>
      </w:r>
    </w:p>
    <w:p w14:paraId="709E2BC9" w14:textId="77777777" w:rsidR="00A454FC" w:rsidRDefault="00A454FC" w:rsidP="00FB4267">
      <w:pPr>
        <w:numPr>
          <w:ilvl w:val="0"/>
          <w:numId w:val="18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add(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a,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b);  </w:t>
      </w:r>
    </w:p>
    <w:p w14:paraId="7F02C317" w14:textId="77777777" w:rsidR="00A454FC" w:rsidRDefault="00A454FC" w:rsidP="00FB4267">
      <w:pPr>
        <w:pStyle w:val="alt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280339F9" w14:textId="77777777" w:rsidR="00A454FC" w:rsidRDefault="00A454FC" w:rsidP="00FB4267">
      <w:pPr>
        <w:numPr>
          <w:ilvl w:val="0"/>
          <w:numId w:val="18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ED3DF99" w14:textId="77777777" w:rsidR="00A454FC" w:rsidRDefault="00A454FC" w:rsidP="00FB4267">
      <w:pPr>
        <w:pStyle w:val="alt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LambdaExpressionExample6 {  </w:t>
      </w:r>
    </w:p>
    <w:p w14:paraId="4135B7C4" w14:textId="77777777" w:rsidR="00A454FC" w:rsidRDefault="00A454FC" w:rsidP="00FB4267">
      <w:pPr>
        <w:numPr>
          <w:ilvl w:val="0"/>
          <w:numId w:val="18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44D7A31C" w14:textId="77777777" w:rsidR="00A454FC" w:rsidRDefault="00A454FC" w:rsidP="00FB4267">
      <w:pPr>
        <w:pStyle w:val="alt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1F9938E6" w14:textId="77777777" w:rsidR="00A454FC" w:rsidRDefault="00A454FC" w:rsidP="00FB4267">
      <w:pPr>
        <w:numPr>
          <w:ilvl w:val="0"/>
          <w:numId w:val="18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Lambda expression without return keyword.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54288D38" w14:textId="77777777" w:rsidR="00A454FC" w:rsidRDefault="00A454FC" w:rsidP="00FB4267">
      <w:pPr>
        <w:pStyle w:val="alt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Addable ad1=(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a,b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)-&gt;(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a+b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32BE89FE" w14:textId="77777777" w:rsidR="00A454FC" w:rsidRDefault="00A454FC" w:rsidP="00FB4267">
      <w:pPr>
        <w:numPr>
          <w:ilvl w:val="0"/>
          <w:numId w:val="18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(ad1.add(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20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));  </w:t>
      </w:r>
    </w:p>
    <w:p w14:paraId="52C09749" w14:textId="77777777" w:rsidR="00A454FC" w:rsidRDefault="00A454FC" w:rsidP="00FB4267">
      <w:pPr>
        <w:pStyle w:val="alt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4178A655" w14:textId="77777777" w:rsidR="00A454FC" w:rsidRDefault="00A454FC" w:rsidP="00FB4267">
      <w:pPr>
        <w:numPr>
          <w:ilvl w:val="0"/>
          <w:numId w:val="18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Lambda expression with return keyword. 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4C91EA69" w14:textId="77777777" w:rsidR="00A454FC" w:rsidRDefault="00A454FC" w:rsidP="00FB4267">
      <w:pPr>
        <w:pStyle w:val="alt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Addable ad2=(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a,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b)-&gt;{  </w:t>
      </w:r>
    </w:p>
    <w:p w14:paraId="14DAAEB1" w14:textId="77777777" w:rsidR="00A454FC" w:rsidRDefault="00A454FC" w:rsidP="00FB4267">
      <w:pPr>
        <w:numPr>
          <w:ilvl w:val="0"/>
          <w:numId w:val="18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        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a+b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 </w:t>
      </w:r>
    </w:p>
    <w:p w14:paraId="246C6909" w14:textId="77777777" w:rsidR="00A454FC" w:rsidRDefault="00A454FC" w:rsidP="00FB4267">
      <w:pPr>
        <w:pStyle w:val="alt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                };  </w:t>
      </w:r>
    </w:p>
    <w:p w14:paraId="6E06429A" w14:textId="77777777" w:rsidR="00A454FC" w:rsidRDefault="00A454FC" w:rsidP="00FB4267">
      <w:pPr>
        <w:numPr>
          <w:ilvl w:val="0"/>
          <w:numId w:val="18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(ad2.add(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200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));  </w:t>
      </w:r>
    </w:p>
    <w:p w14:paraId="013600F7" w14:textId="77777777" w:rsidR="00A454FC" w:rsidRDefault="00A454FC" w:rsidP="00FB4267">
      <w:pPr>
        <w:pStyle w:val="alt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0FCFB051" w14:textId="77777777" w:rsidR="00A454FC" w:rsidRDefault="00A454FC" w:rsidP="00FB4267">
      <w:pPr>
        <w:numPr>
          <w:ilvl w:val="0"/>
          <w:numId w:val="18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2DABC9D4" w14:textId="77777777" w:rsidR="00A454FC" w:rsidRDefault="00A454FC" w:rsidP="00A454FC">
      <w:pPr>
        <w:spacing w:line="240" w:lineRule="auto"/>
        <w:rPr>
          <w:rFonts w:ascii="Times New Roman" w:hAnsi="Times New Roman"/>
          <w:color w:val="auto"/>
          <w:szCs w:val="24"/>
        </w:rPr>
      </w:pPr>
      <w:hyperlink r:id="rId16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326A840C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3B58A121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30</w:t>
      </w:r>
    </w:p>
    <w:p w14:paraId="522A4C3C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300</w:t>
      </w:r>
    </w:p>
    <w:p w14:paraId="3BBB88D7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67D80C2B">
          <v:rect id="_x0000_i1031" style="width:0;height:.75pt" o:hralign="center" o:hrstd="t" o:hrnoshade="t" o:hr="t" fillcolor="#d4d4d4" stroked="f"/>
        </w:pict>
      </w:r>
    </w:p>
    <w:p w14:paraId="247D814A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Foreach Loop</w:t>
      </w:r>
    </w:p>
    <w:p w14:paraId="7DD5BDE9" w14:textId="77777777" w:rsidR="00A454FC" w:rsidRDefault="00A454FC" w:rsidP="00FB4267">
      <w:pPr>
        <w:pStyle w:val="alt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java.util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.*;  </w:t>
      </w:r>
    </w:p>
    <w:p w14:paraId="0BE37F2C" w14:textId="77777777" w:rsidR="00A454FC" w:rsidRDefault="00A454FC" w:rsidP="00FB4267">
      <w:pPr>
        <w:numPr>
          <w:ilvl w:val="0"/>
          <w:numId w:val="1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LambdaExpressionExample7{  </w:t>
      </w:r>
    </w:p>
    <w:p w14:paraId="31926146" w14:textId="77777777" w:rsidR="00A454FC" w:rsidRDefault="00A454FC" w:rsidP="00FB4267">
      <w:pPr>
        <w:pStyle w:val="alt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57AA8D4D" w14:textId="77777777" w:rsidR="00A454FC" w:rsidRDefault="00A454FC" w:rsidP="00FB4267">
      <w:pPr>
        <w:numPr>
          <w:ilvl w:val="0"/>
          <w:numId w:val="1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44FB98C4" w14:textId="77777777" w:rsidR="00A454FC" w:rsidRDefault="00A454FC" w:rsidP="00FB4267">
      <w:pPr>
        <w:pStyle w:val="alt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List&lt;String&gt; list=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ArrayList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&lt;String&gt;();  </w:t>
      </w:r>
    </w:p>
    <w:p w14:paraId="03207039" w14:textId="77777777" w:rsidR="00A454FC" w:rsidRDefault="00A454FC" w:rsidP="00FB4267">
      <w:pPr>
        <w:numPr>
          <w:ilvl w:val="0"/>
          <w:numId w:val="1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ankit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0E7DE618" w14:textId="77777777" w:rsidR="00A454FC" w:rsidRDefault="00A454FC" w:rsidP="00FB4267">
      <w:pPr>
        <w:pStyle w:val="alt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mayank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0EF0E0B8" w14:textId="77777777" w:rsidR="00A454FC" w:rsidRDefault="00A454FC" w:rsidP="00FB4267">
      <w:pPr>
        <w:numPr>
          <w:ilvl w:val="0"/>
          <w:numId w:val="1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irfan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49E9AD96" w14:textId="77777777" w:rsidR="00A454FC" w:rsidRDefault="00A454FC" w:rsidP="00FB4267">
      <w:pPr>
        <w:pStyle w:val="alt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"jai"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24B53CEB" w14:textId="77777777" w:rsidR="00A454FC" w:rsidRDefault="00A454FC" w:rsidP="00FB4267">
      <w:pPr>
        <w:numPr>
          <w:ilvl w:val="0"/>
          <w:numId w:val="1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57EECCA6" w14:textId="77777777" w:rsidR="00A454FC" w:rsidRDefault="00A454FC" w:rsidP="00FB4267">
      <w:pPr>
        <w:pStyle w:val="alt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list.forEach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  </w:t>
      </w:r>
    </w:p>
    <w:p w14:paraId="7F2DEEDE" w14:textId="77777777" w:rsidR="00A454FC" w:rsidRDefault="00A454FC" w:rsidP="00FB4267">
      <w:pPr>
        <w:numPr>
          <w:ilvl w:val="0"/>
          <w:numId w:val="1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(n)-&gt;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(n)  </w:t>
      </w:r>
    </w:p>
    <w:p w14:paraId="2031B070" w14:textId="77777777" w:rsidR="00A454FC" w:rsidRDefault="00A454FC" w:rsidP="00FB4267">
      <w:pPr>
        <w:pStyle w:val="alt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);  </w:t>
      </w:r>
    </w:p>
    <w:p w14:paraId="2D4A80D8" w14:textId="77777777" w:rsidR="00A454FC" w:rsidRDefault="00A454FC" w:rsidP="00FB4267">
      <w:pPr>
        <w:numPr>
          <w:ilvl w:val="0"/>
          <w:numId w:val="1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1E3DB53D" w14:textId="77777777" w:rsidR="00A454FC" w:rsidRDefault="00A454FC" w:rsidP="00FB4267">
      <w:pPr>
        <w:pStyle w:val="alt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405EA5AC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hyperlink r:id="rId17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0A06A063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3B43B4D5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proofErr w:type="spellStart"/>
      <w:r>
        <w:rPr>
          <w:color w:val="000000"/>
        </w:rPr>
        <w:t>ankit</w:t>
      </w:r>
      <w:proofErr w:type="spellEnd"/>
    </w:p>
    <w:p w14:paraId="2F7D1211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proofErr w:type="spellStart"/>
      <w:r>
        <w:rPr>
          <w:color w:val="000000"/>
        </w:rPr>
        <w:t>mayank</w:t>
      </w:r>
      <w:proofErr w:type="spellEnd"/>
    </w:p>
    <w:p w14:paraId="6C2AE2FA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proofErr w:type="spellStart"/>
      <w:r>
        <w:rPr>
          <w:color w:val="000000"/>
        </w:rPr>
        <w:t>irfan</w:t>
      </w:r>
      <w:proofErr w:type="spellEnd"/>
    </w:p>
    <w:p w14:paraId="445271A1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jai</w:t>
      </w:r>
    </w:p>
    <w:p w14:paraId="29DDFB0A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6657B791">
          <v:rect id="_x0000_i1032" style="width:0;height:.75pt" o:hralign="center" o:hrstd="t" o:hrnoshade="t" o:hr="t" fillcolor="#d4d4d4" stroked="f"/>
        </w:pict>
      </w:r>
    </w:p>
    <w:p w14:paraId="43F48866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Multiple Statements</w:t>
      </w:r>
    </w:p>
    <w:p w14:paraId="17217BC3" w14:textId="77777777" w:rsidR="00A454FC" w:rsidRDefault="00A454FC" w:rsidP="00FB4267">
      <w:pPr>
        <w:pStyle w:val="alt"/>
        <w:numPr>
          <w:ilvl w:val="0"/>
          <w:numId w:val="2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annotation"/>
          <w:rFonts w:ascii="Verdana" w:hAnsi="Verdana"/>
          <w:color w:val="646464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annotation"/>
          <w:rFonts w:ascii="Verdana" w:hAnsi="Verdana"/>
          <w:color w:val="646464"/>
          <w:sz w:val="20"/>
          <w:szCs w:val="20"/>
          <w:bdr w:val="none" w:sz="0" w:space="0" w:color="auto" w:frame="1"/>
        </w:rPr>
        <w:t>FunctionalInterface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7A959EFC" w14:textId="77777777" w:rsidR="00A454FC" w:rsidRDefault="00A454FC" w:rsidP="00FB4267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interface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Sayable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{  </w:t>
      </w:r>
    </w:p>
    <w:p w14:paraId="59011DC2" w14:textId="77777777" w:rsidR="00A454FC" w:rsidRDefault="00A454FC" w:rsidP="00FB4267">
      <w:pPr>
        <w:pStyle w:val="alt"/>
        <w:numPr>
          <w:ilvl w:val="0"/>
          <w:numId w:val="2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String say(String message);  </w:t>
      </w:r>
    </w:p>
    <w:p w14:paraId="1ADF9131" w14:textId="77777777" w:rsidR="00A454FC" w:rsidRDefault="00A454FC" w:rsidP="00FB4267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0DD1C5FE" w14:textId="77777777" w:rsidR="00A454FC" w:rsidRDefault="00A454FC" w:rsidP="00FB4267">
      <w:pPr>
        <w:pStyle w:val="alt"/>
        <w:numPr>
          <w:ilvl w:val="0"/>
          <w:numId w:val="2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43A555CC" w14:textId="77777777" w:rsidR="00A454FC" w:rsidRDefault="00A454FC" w:rsidP="00FB4267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LambdaExpressionExample8{  </w:t>
      </w:r>
    </w:p>
    <w:p w14:paraId="38D9599D" w14:textId="77777777" w:rsidR="00A454FC" w:rsidRDefault="00A454FC" w:rsidP="00FB4267">
      <w:pPr>
        <w:pStyle w:val="alt"/>
        <w:numPr>
          <w:ilvl w:val="0"/>
          <w:numId w:val="2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054FA219" w14:textId="77777777" w:rsidR="00A454FC" w:rsidRDefault="00A454FC" w:rsidP="00FB4267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14:paraId="5B0A4630" w14:textId="77777777" w:rsidR="00A454FC" w:rsidRDefault="00A454FC" w:rsidP="00FB4267">
      <w:pPr>
        <w:pStyle w:val="alt"/>
        <w:numPr>
          <w:ilvl w:val="0"/>
          <w:numId w:val="2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eastAsiaTheme="majorEastAsia" w:hAnsi="Verdana"/>
          <w:color w:val="008200"/>
          <w:sz w:val="20"/>
          <w:szCs w:val="20"/>
          <w:bdr w:val="none" w:sz="0" w:space="0" w:color="auto" w:frame="1"/>
        </w:rPr>
        <w:t>// You can pass multiple statements in lambda expression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3433869D" w14:textId="77777777" w:rsidR="00A454FC" w:rsidRDefault="00A454FC" w:rsidP="00FB4267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Sayable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person = (message)-&gt; {  </w:t>
      </w:r>
    </w:p>
    <w:p w14:paraId="37C01372" w14:textId="77777777" w:rsidR="00A454FC" w:rsidRDefault="00A454FC" w:rsidP="00FB4267">
      <w:pPr>
        <w:pStyle w:val="alt"/>
        <w:numPr>
          <w:ilvl w:val="0"/>
          <w:numId w:val="2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String str1 = 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 would like to say,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5EB6D128" w14:textId="77777777" w:rsidR="00A454FC" w:rsidRDefault="00A454FC" w:rsidP="00FB4267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String str2 = str1 + message;   </w:t>
      </w:r>
    </w:p>
    <w:p w14:paraId="2682D615" w14:textId="77777777" w:rsidR="00A454FC" w:rsidRDefault="00A454FC" w:rsidP="00FB4267">
      <w:pPr>
        <w:pStyle w:val="alt"/>
        <w:numPr>
          <w:ilvl w:val="0"/>
          <w:numId w:val="2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str2;  </w:t>
      </w:r>
    </w:p>
    <w:p w14:paraId="045BA259" w14:textId="77777777" w:rsidR="00A454FC" w:rsidRDefault="00A454FC" w:rsidP="00FB4267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};  </w:t>
      </w:r>
    </w:p>
    <w:p w14:paraId="4A6FE515" w14:textId="77777777" w:rsidR="00A454FC" w:rsidRDefault="00A454FC" w:rsidP="00FB4267">
      <w:pPr>
        <w:pStyle w:val="alt"/>
        <w:numPr>
          <w:ilvl w:val="0"/>
          <w:numId w:val="2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System.out.println(person.say(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"time is precious."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));  </w:t>
      </w:r>
    </w:p>
    <w:p w14:paraId="41B42BAC" w14:textId="77777777" w:rsidR="00A454FC" w:rsidRDefault="00A454FC" w:rsidP="00FB4267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37FC458B" w14:textId="77777777" w:rsidR="00A454FC" w:rsidRDefault="00A454FC" w:rsidP="00FB4267">
      <w:pPr>
        <w:pStyle w:val="alt"/>
        <w:numPr>
          <w:ilvl w:val="0"/>
          <w:numId w:val="2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6404BA17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hyperlink r:id="rId18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2463E0F8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26BA510D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I would like to say, time is precious.</w:t>
      </w:r>
    </w:p>
    <w:p w14:paraId="54C43A16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4E2A2FBC">
          <v:rect id="_x0000_i1033" style="width:0;height:.75pt" o:hralign="center" o:hrstd="t" o:hrnoshade="t" o:hr="t" fillcolor="#d4d4d4" stroked="f"/>
        </w:pict>
      </w:r>
    </w:p>
    <w:p w14:paraId="06F53A15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Creating Thread</w:t>
      </w:r>
    </w:p>
    <w:p w14:paraId="08C1F42D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You can use lambda expression to run thread. In the following example, we are implementing run method by using lambda expression.</w:t>
      </w:r>
    </w:p>
    <w:p w14:paraId="13C10CD6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LambdaExpressionExample9{  </w:t>
      </w:r>
    </w:p>
    <w:p w14:paraId="701620D7" w14:textId="77777777" w:rsidR="00A454FC" w:rsidRDefault="00A454FC" w:rsidP="00FB4267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1BF6D3AA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14:paraId="6722E876" w14:textId="77777777" w:rsidR="00A454FC" w:rsidRDefault="00A454FC" w:rsidP="00FB4267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//Thread Example without lambda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413CF08D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Runnable r1=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Runnable(){  </w:t>
      </w:r>
    </w:p>
    <w:p w14:paraId="59E52A76" w14:textId="77777777" w:rsidR="00A454FC" w:rsidRDefault="00A454FC" w:rsidP="00FB4267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run(){  </w:t>
      </w:r>
    </w:p>
    <w:p w14:paraId="479AD785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"Thread1 is running..."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1A4ADD50" w14:textId="77777777" w:rsidR="00A454FC" w:rsidRDefault="00A454FC" w:rsidP="00FB4267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}  </w:t>
      </w:r>
    </w:p>
    <w:p w14:paraId="4519114A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};  </w:t>
      </w:r>
    </w:p>
    <w:p w14:paraId="6DB92BCE" w14:textId="77777777" w:rsidR="00A454FC" w:rsidRDefault="00A454FC" w:rsidP="00FB4267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Thread t1=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Thread(r1);  </w:t>
      </w:r>
    </w:p>
    <w:p w14:paraId="73D27B90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t1.start();  </w:t>
      </w:r>
    </w:p>
    <w:p w14:paraId="6CDB3BB8" w14:textId="77777777" w:rsidR="00A454FC" w:rsidRDefault="00A454FC" w:rsidP="00FB4267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//Thread Example with lambda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318EFE27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Runnable r2=()-&gt;{  </w:t>
      </w:r>
    </w:p>
    <w:p w14:paraId="55B8DED5" w14:textId="77777777" w:rsidR="00A454FC" w:rsidRDefault="00A454FC" w:rsidP="00FB4267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"Thread2 is running..."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304961DA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};  </w:t>
      </w:r>
    </w:p>
    <w:p w14:paraId="0A3BC52F" w14:textId="77777777" w:rsidR="00A454FC" w:rsidRDefault="00A454FC" w:rsidP="00FB4267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Thread t2=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Thread(r2);  </w:t>
      </w:r>
    </w:p>
    <w:p w14:paraId="32085F83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t2.start();  </w:t>
      </w:r>
    </w:p>
    <w:p w14:paraId="0644EA5A" w14:textId="77777777" w:rsidR="00A454FC" w:rsidRDefault="00A454FC" w:rsidP="00FB4267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1CDF364B" w14:textId="77777777" w:rsidR="00A454FC" w:rsidRDefault="00A454FC" w:rsidP="00FB4267">
      <w:pPr>
        <w:pStyle w:val="alt"/>
        <w:numPr>
          <w:ilvl w:val="0"/>
          <w:numId w:val="21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3A32AC8B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hyperlink r:id="rId19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45122D68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6564D19C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Thread1 is running...</w:t>
      </w:r>
    </w:p>
    <w:p w14:paraId="67CA3DEA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Thread2 is running...</w:t>
      </w:r>
    </w:p>
    <w:p w14:paraId="54B61798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43761504">
          <v:rect id="_x0000_i1034" style="width:0;height:.75pt" o:hralign="center" o:hrstd="t" o:hrnoshade="t" o:hr="t" fillcolor="#d4d4d4" stroked="f"/>
        </w:pict>
      </w:r>
    </w:p>
    <w:p w14:paraId="68B3F709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Java lambda expression can be used in the collection framework. It provides efficient and concise way to iterate, filter and fetch data. Following are some lambda and collection examples provided.</w:t>
      </w:r>
    </w:p>
    <w:p w14:paraId="5B1905C9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Comparator</w:t>
      </w:r>
    </w:p>
    <w:p w14:paraId="69FFD0F9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java.util.ArrayList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1600E250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java.util.Collections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3AF6C239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java.util.List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2785D029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Product{  </w:t>
      </w:r>
    </w:p>
    <w:p w14:paraId="538F8B5C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id;  </w:t>
      </w:r>
    </w:p>
    <w:p w14:paraId="44E239CA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String name;  </w:t>
      </w:r>
    </w:p>
    <w:p w14:paraId="35CFCD68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float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price;  </w:t>
      </w:r>
    </w:p>
    <w:p w14:paraId="0007CC27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id, String name,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float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price) {  </w:t>
      </w:r>
    </w:p>
    <w:p w14:paraId="462F9E94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super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14:paraId="2BE36644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this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.id = id;  </w:t>
      </w:r>
    </w:p>
    <w:p w14:paraId="4DD6FF4A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this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.name = name;  </w:t>
      </w:r>
    </w:p>
    <w:p w14:paraId="4C0CA9C0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this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.price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= price;  </w:t>
      </w:r>
    </w:p>
    <w:p w14:paraId="1CD90BDC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4DA8B9FB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5CF3C1D3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LambdaExpressionExample10{  </w:t>
      </w:r>
    </w:p>
    <w:p w14:paraId="0E5FAE39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07AB69C6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List&lt;Product&gt; list=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ArrayList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&lt;Product&gt;();  </w:t>
      </w:r>
    </w:p>
    <w:p w14:paraId="560572B9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2A0EF9FA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eastAsiaTheme="majorEastAsia" w:hAnsi="Verdana"/>
          <w:color w:val="008200"/>
          <w:sz w:val="20"/>
          <w:szCs w:val="20"/>
          <w:bdr w:val="none" w:sz="0" w:space="0" w:color="auto" w:frame="1"/>
        </w:rPr>
        <w:t>//Adding Products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B98AC56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"HP Laptop"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,25000f));  </w:t>
      </w:r>
    </w:p>
    <w:p w14:paraId="4B1821C7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3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"Keyboard"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,300f));  </w:t>
      </w:r>
    </w:p>
    <w:p w14:paraId="77D4B485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2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"Dell Mouse"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,150f));  </w:t>
      </w:r>
    </w:p>
    <w:p w14:paraId="361E3B5E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40D8521A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"Sorting on the basis of name..."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45D277D3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364BC553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implementing lambda expression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3DDDBAB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Collections.sort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(list,(p1,p2)-&gt;{  </w:t>
      </w:r>
    </w:p>
    <w:p w14:paraId="4140F2C8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p1.name.compareTo(p2.name);  </w:t>
      </w:r>
    </w:p>
    <w:p w14:paraId="73AEBD51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});  </w:t>
      </w:r>
    </w:p>
    <w:p w14:paraId="11A1C464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for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(Product p:list){  </w:t>
      </w:r>
    </w:p>
    <w:p w14:paraId="05F7DC77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(p.id+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+p.name+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+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p.price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10D1742F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}  </w:t>
      </w:r>
    </w:p>
    <w:p w14:paraId="4E62F655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4590EAC1" w14:textId="77777777" w:rsidR="00A454FC" w:rsidRDefault="00A454FC" w:rsidP="00FB4267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638AB9B7" w14:textId="77777777" w:rsidR="00A454FC" w:rsidRDefault="00A454FC" w:rsidP="00FB4267">
      <w:pPr>
        <w:pStyle w:val="alt"/>
        <w:numPr>
          <w:ilvl w:val="0"/>
          <w:numId w:val="2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5C0385E2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hyperlink r:id="rId20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0E34183B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7F923CD6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Sorting </w:t>
      </w:r>
      <w:proofErr w:type="gramStart"/>
      <w:r>
        <w:rPr>
          <w:color w:val="000000"/>
        </w:rPr>
        <w:t>on the basis of</w:t>
      </w:r>
      <w:proofErr w:type="gramEnd"/>
      <w:r>
        <w:rPr>
          <w:color w:val="000000"/>
        </w:rPr>
        <w:t xml:space="preserve"> name...</w:t>
      </w:r>
    </w:p>
    <w:p w14:paraId="2834E0CB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2 Dell Mouse 150.0</w:t>
      </w:r>
    </w:p>
    <w:p w14:paraId="0FA099C0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1 HP Laptop 25000.0</w:t>
      </w:r>
    </w:p>
    <w:p w14:paraId="1F37119A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3 Keyboard 300.0</w:t>
      </w:r>
    </w:p>
    <w:p w14:paraId="1EAAF2ED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24110C80">
          <v:rect id="_x0000_i1035" style="width:0;height:.75pt" o:hralign="center" o:hrstd="t" o:hrnoshade="t" o:hr="t" fillcolor="#d4d4d4" stroked="f"/>
        </w:pict>
      </w:r>
    </w:p>
    <w:p w14:paraId="1F36277F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Filter Collection Data</w:t>
      </w:r>
    </w:p>
    <w:p w14:paraId="7B95EBDB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java.util.ArrayList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41861DA8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java.util.List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512C7B7D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java.util.stream.Stream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 </w:t>
      </w:r>
    </w:p>
    <w:p w14:paraId="328A52DD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Product{  </w:t>
      </w:r>
    </w:p>
    <w:p w14:paraId="7F99A3B3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id;  </w:t>
      </w:r>
    </w:p>
    <w:p w14:paraId="442A0BCE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String name;  </w:t>
      </w:r>
    </w:p>
    <w:p w14:paraId="1C13A864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float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price;  </w:t>
      </w:r>
    </w:p>
    <w:p w14:paraId="392FD3E7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id, String name,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float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price) {  </w:t>
      </w:r>
    </w:p>
    <w:p w14:paraId="7AE11B02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super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14:paraId="28D6109E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this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.id = id;  </w:t>
      </w:r>
    </w:p>
    <w:p w14:paraId="37483EA9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this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.name = name;  </w:t>
      </w:r>
    </w:p>
    <w:p w14:paraId="6998BB40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this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.price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= price;  </w:t>
      </w:r>
    </w:p>
    <w:p w14:paraId="235468A2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783ED548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1D892178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LambdaExpressionExample11{  </w:t>
      </w:r>
    </w:p>
    <w:p w14:paraId="30D5CB3E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14E2CA6A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List&lt;Product&gt; list=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ArrayList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&lt;Product&gt;();  </w:t>
      </w:r>
    </w:p>
    <w:p w14:paraId="5B7C0385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"Samsung A5"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,17000f));  </w:t>
      </w:r>
    </w:p>
    <w:p w14:paraId="3F9FFC4E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3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"Iphone 6S"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,65000f));  </w:t>
      </w:r>
    </w:p>
    <w:p w14:paraId="779F00E4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2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"Sony Xperia"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,25000f));  </w:t>
      </w:r>
    </w:p>
    <w:p w14:paraId="29F232C0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4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"Nokia Lumia"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,15000f));  </w:t>
      </w:r>
    </w:p>
    <w:p w14:paraId="4B91B668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5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"Redmi4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,26000f));  </w:t>
      </w:r>
    </w:p>
    <w:p w14:paraId="300F98A3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list.add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Product(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6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"Lenevo Vibe"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,19000f));  </w:t>
      </w:r>
    </w:p>
    <w:p w14:paraId="615F6B6C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24A8EFA5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eastAsiaTheme="majorEastAsia" w:hAnsi="Verdana"/>
          <w:color w:val="008200"/>
          <w:sz w:val="20"/>
          <w:szCs w:val="20"/>
          <w:bdr w:val="none" w:sz="0" w:space="0" w:color="auto" w:frame="1"/>
        </w:rPr>
        <w:t>// using lambda to filter data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7FFE4582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Stream&lt;Product&gt; filtered_data = list.stream().filter(p -&gt; p.price &gt; 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20000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58BD91BF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7B8D4099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using lambda to iterate through collection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74F42337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filtered_data.forEach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  </w:t>
      </w:r>
    </w:p>
    <w:p w14:paraId="54F7FC13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    product -&gt; System.out.println(product.name+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":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+product.price)  </w:t>
      </w:r>
    </w:p>
    <w:p w14:paraId="488E51EC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);  </w:t>
      </w:r>
    </w:p>
    <w:p w14:paraId="16E9AF97" w14:textId="77777777" w:rsidR="00A454FC" w:rsidRDefault="00A454FC" w:rsidP="00FB4267">
      <w:pPr>
        <w:numPr>
          <w:ilvl w:val="0"/>
          <w:numId w:val="2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1E01FA11" w14:textId="77777777" w:rsidR="00A454FC" w:rsidRDefault="00A454FC" w:rsidP="00FB4267">
      <w:pPr>
        <w:pStyle w:val="alt"/>
        <w:numPr>
          <w:ilvl w:val="0"/>
          <w:numId w:val="2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4CE31938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hyperlink r:id="rId21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3F4B5847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48867AF4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proofErr w:type="spellStart"/>
      <w:r>
        <w:rPr>
          <w:color w:val="000000"/>
        </w:rPr>
        <w:t>Iphone</w:t>
      </w:r>
      <w:proofErr w:type="spellEnd"/>
      <w:r>
        <w:rPr>
          <w:color w:val="000000"/>
        </w:rPr>
        <w:t xml:space="preserve"> 6S: 65000.0</w:t>
      </w:r>
    </w:p>
    <w:p w14:paraId="6A27B057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Sony Xperia: 25000.0</w:t>
      </w:r>
    </w:p>
    <w:p w14:paraId="0FA4E14F" w14:textId="77777777" w:rsidR="00A454FC" w:rsidRDefault="00A454FC" w:rsidP="00A454F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>Redmi4 : 26000.0</w:t>
      </w:r>
    </w:p>
    <w:p w14:paraId="43645629" w14:textId="77777777" w:rsidR="00A454FC" w:rsidRDefault="00A454FC" w:rsidP="00A454FC">
      <w:pPr>
        <w:rPr>
          <w:rFonts w:ascii="Times New Roman" w:hAnsi="Times New Roman"/>
          <w:color w:val="auto"/>
          <w:szCs w:val="24"/>
        </w:rPr>
      </w:pPr>
      <w:r>
        <w:pict w14:anchorId="3D19605E">
          <v:rect id="_x0000_i1036" style="width:0;height:.75pt" o:hralign="center" o:hrstd="t" o:hrnoshade="t" o:hr="t" fillcolor="#d4d4d4" stroked="f"/>
        </w:pict>
      </w:r>
    </w:p>
    <w:p w14:paraId="7B4A4127" w14:textId="77777777" w:rsidR="00A454FC" w:rsidRDefault="00A454FC" w:rsidP="00A454F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Java Lambda Expression Example: Event Listener</w:t>
      </w:r>
    </w:p>
    <w:p w14:paraId="6AB26256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javax.swing.JButton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5873701B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javax.swing.JFrame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5FA0A71B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javax.swing.JTextField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14:paraId="313794D8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LambdaEventListenerExample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{  </w:t>
      </w:r>
    </w:p>
    <w:p w14:paraId="3C55FABC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14:paraId="4980D716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JTextField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tf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JTextField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14:paraId="6EC84A32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tf.setBounds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50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 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50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150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20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14D34CE3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JButton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b=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JButton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"click"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09396986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b.setBounds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80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70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30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7A91F0F9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4BD6829B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eastAsiaTheme="majorEastAsia" w:hAnsi="Verdana"/>
          <w:color w:val="008200"/>
          <w:sz w:val="20"/>
          <w:szCs w:val="20"/>
          <w:bdr w:val="none" w:sz="0" w:space="0" w:color="auto" w:frame="1"/>
        </w:rPr>
        <w:t>// lambda expression implementing here.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7F5D61C6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b.addActionListener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(e-&gt; {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tf.setText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"hello swing"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);});  </w:t>
      </w:r>
    </w:p>
    <w:p w14:paraId="3C7CF798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21335611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JFrame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f=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JFrame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14:paraId="49798778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f.add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tf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f.add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(b);  </w:t>
      </w:r>
    </w:p>
    <w:p w14:paraId="564ED066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f.setDefaultCloseOperation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JFrame.EXIT_ON_CLOSE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289DAFAC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f.setLayout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4469326D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f.setSize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300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 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200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12C04A61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f.setVisible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true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75F2295A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662951C9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14:paraId="5A338208" w14:textId="77777777" w:rsidR="00A454FC" w:rsidRDefault="00A454FC" w:rsidP="00FB4267">
      <w:pPr>
        <w:numPr>
          <w:ilvl w:val="0"/>
          <w:numId w:val="24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051049F9" w14:textId="77777777" w:rsidR="00A454FC" w:rsidRDefault="00A454FC" w:rsidP="00FB4267">
      <w:pPr>
        <w:pStyle w:val="alt"/>
        <w:numPr>
          <w:ilvl w:val="0"/>
          <w:numId w:val="24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5CF2797F" w14:textId="77777777" w:rsidR="00A454FC" w:rsidRDefault="00A454FC" w:rsidP="00A454F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Output:</w:t>
      </w:r>
    </w:p>
    <w:p w14:paraId="1B907ADA" w14:textId="69909E9C" w:rsidR="00685B4E" w:rsidRPr="005854DB" w:rsidRDefault="00A454FC" w:rsidP="00A454FC">
      <w:pPr>
        <w:pStyle w:val="Heading1"/>
      </w:pPr>
      <w:r>
        <w:rPr>
          <w:noProof/>
        </w:rPr>
        <w:drawing>
          <wp:inline distT="0" distB="0" distL="0" distR="0" wp14:anchorId="1192D622" wp14:editId="3092A442">
            <wp:extent cx="3813175" cy="2656840"/>
            <wp:effectExtent l="0" t="0" r="0" b="0"/>
            <wp:docPr id="2" name="Picture 2" descr="Java Lambda Event Handling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va Lambda Event Handling Examp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5B4E" w:rsidRPr="005854DB" w:rsidSect="00A67285">
      <w:headerReference w:type="default" r:id="rId23"/>
      <w:footerReference w:type="default" r:id="rId24"/>
      <w:headerReference w:type="first" r:id="rId25"/>
      <w:footerReference w:type="first" r:id="rId2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74F94" w14:textId="77777777" w:rsidR="00FB4267" w:rsidRDefault="00FB4267" w:rsidP="005A20E2">
      <w:pPr>
        <w:spacing w:after="0"/>
      </w:pPr>
      <w:r>
        <w:separator/>
      </w:r>
    </w:p>
    <w:p w14:paraId="25E4CFD0" w14:textId="77777777" w:rsidR="00FB4267" w:rsidRDefault="00FB4267"/>
    <w:p w14:paraId="56051961" w14:textId="77777777" w:rsidR="00FB4267" w:rsidRDefault="00FB4267" w:rsidP="009B4773"/>
    <w:p w14:paraId="1CAB8EA2" w14:textId="77777777" w:rsidR="00FB4267" w:rsidRDefault="00FB4267" w:rsidP="00513832"/>
  </w:endnote>
  <w:endnote w:type="continuationSeparator" w:id="0">
    <w:p w14:paraId="13D319AB" w14:textId="77777777" w:rsidR="00FB4267" w:rsidRDefault="00FB4267" w:rsidP="005A20E2">
      <w:pPr>
        <w:spacing w:after="0"/>
      </w:pPr>
      <w:r>
        <w:continuationSeparator/>
      </w:r>
    </w:p>
    <w:p w14:paraId="248C812D" w14:textId="77777777" w:rsidR="00FB4267" w:rsidRDefault="00FB4267"/>
    <w:p w14:paraId="3D445CD6" w14:textId="77777777" w:rsidR="00FB4267" w:rsidRDefault="00FB4267" w:rsidP="009B4773"/>
    <w:p w14:paraId="02AA4E25" w14:textId="77777777" w:rsidR="00FB4267" w:rsidRDefault="00FB4267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873EF3" w14:textId="77777777" w:rsidR="00B57756" w:rsidRPr="00F8411A" w:rsidRDefault="00FB4267" w:rsidP="00F8411A">
    <w:pPr>
      <w:pStyle w:val="Footer"/>
    </w:pPr>
    <w:sdt>
      <w:sdtPr>
        <w:alias w:val="Report Date"/>
        <w:tag w:val=""/>
        <w:id w:val="-1485464670"/>
        <w:placeholder>
          <w:docPart w:val="0E3AF4DD560A47E283AF88EF214A9894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784AB5" w:rsidRPr="00F8411A">
          <w:rPr>
            <w:rStyle w:val="PlaceholderText"/>
            <w:color w:val="595959" w:themeColor="text1" w:themeTint="A6"/>
          </w:rPr>
          <w:t>Report Date</w:t>
        </w:r>
      </w:sdtContent>
    </w:sdt>
    <w:r w:rsidR="00B57756" w:rsidRPr="00F8411A">
      <w:tab/>
    </w:r>
    <w:r w:rsidR="00B57756" w:rsidRPr="00F8411A">
      <w:fldChar w:fldCharType="begin"/>
    </w:r>
    <w:r w:rsidR="00B57756" w:rsidRPr="00F8411A">
      <w:instrText xml:space="preserve"> PAGE   \* MERGEFORMAT </w:instrText>
    </w:r>
    <w:r w:rsidR="00B57756" w:rsidRPr="00F8411A">
      <w:fldChar w:fldCharType="separate"/>
    </w:r>
    <w:r w:rsidR="00B57756" w:rsidRPr="00F8411A">
      <w:t>1</w:t>
    </w:r>
    <w:r w:rsidR="00B57756" w:rsidRPr="00F8411A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E39D7" w14:textId="77777777" w:rsidR="005854DB" w:rsidRPr="00F8411A" w:rsidRDefault="00FB4267" w:rsidP="005854DB">
    <w:pPr>
      <w:pStyle w:val="Footer"/>
    </w:pPr>
    <w:sdt>
      <w:sdtPr>
        <w:alias w:val="Report Date"/>
        <w:tag w:val=""/>
        <w:id w:val="-1095781852"/>
        <w:placeholder>
          <w:docPart w:val="1C881CC7C554427191D8F8570BD539F2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5854DB" w:rsidRPr="00F8411A">
          <w:rPr>
            <w:rStyle w:val="PlaceholderText"/>
            <w:color w:val="595959" w:themeColor="text1" w:themeTint="A6"/>
          </w:rPr>
          <w:t>Report Date</w:t>
        </w:r>
      </w:sdtContent>
    </w:sdt>
    <w:r w:rsidR="005854DB" w:rsidRPr="00F8411A">
      <w:tab/>
    </w:r>
    <w:r w:rsidR="005854DB" w:rsidRPr="00F8411A">
      <w:fldChar w:fldCharType="begin"/>
    </w:r>
    <w:r w:rsidR="005854DB" w:rsidRPr="00F8411A">
      <w:instrText xml:space="preserve"> PAGE   \* MERGEFORMAT </w:instrText>
    </w:r>
    <w:r w:rsidR="005854DB" w:rsidRPr="00F8411A">
      <w:fldChar w:fldCharType="separate"/>
    </w:r>
    <w:r w:rsidR="005854DB">
      <w:t>2</w:t>
    </w:r>
    <w:r w:rsidR="005854DB"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C1C0D9" w14:textId="77777777" w:rsidR="00FB4267" w:rsidRDefault="00FB4267" w:rsidP="005A20E2">
      <w:pPr>
        <w:spacing w:after="0"/>
      </w:pPr>
      <w:r>
        <w:separator/>
      </w:r>
    </w:p>
    <w:p w14:paraId="1610026D" w14:textId="77777777" w:rsidR="00FB4267" w:rsidRDefault="00FB4267"/>
    <w:p w14:paraId="7F39CEE9" w14:textId="77777777" w:rsidR="00FB4267" w:rsidRDefault="00FB4267" w:rsidP="009B4773"/>
    <w:p w14:paraId="67C3AD23" w14:textId="77777777" w:rsidR="00FB4267" w:rsidRDefault="00FB4267" w:rsidP="00513832"/>
  </w:footnote>
  <w:footnote w:type="continuationSeparator" w:id="0">
    <w:p w14:paraId="28776303" w14:textId="77777777" w:rsidR="00FB4267" w:rsidRDefault="00FB4267" w:rsidP="005A20E2">
      <w:pPr>
        <w:spacing w:after="0"/>
      </w:pPr>
      <w:r>
        <w:continuationSeparator/>
      </w:r>
    </w:p>
    <w:p w14:paraId="071E2284" w14:textId="77777777" w:rsidR="00FB4267" w:rsidRDefault="00FB4267"/>
    <w:p w14:paraId="2A1ECCD0" w14:textId="77777777" w:rsidR="00FB4267" w:rsidRDefault="00FB4267" w:rsidP="009B4773"/>
    <w:p w14:paraId="7AA41D81" w14:textId="77777777" w:rsidR="00FB4267" w:rsidRDefault="00FB4267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2FF69" w14:textId="4D95D4AA" w:rsidR="005854DB" w:rsidRPr="005854DB" w:rsidRDefault="00FB4267" w:rsidP="00A67285">
    <w:pPr>
      <w:pStyle w:val="Header"/>
    </w:pPr>
    <w:sdt>
      <w:sdtPr>
        <w:rPr>
          <w:rStyle w:val="SubtleEmphasis"/>
        </w:rPr>
        <w:alias w:val="Title"/>
        <w:tag w:val=""/>
        <w:id w:val="1367024086"/>
        <w:placeholder>
          <w:docPart w:val="21CF58B781934E46A5ADDBD01874F57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>
        <w:rPr>
          <w:rStyle w:val="SubtleEmphasis"/>
        </w:rPr>
      </w:sdtEndPr>
      <w:sdtContent>
        <w:r w:rsidR="00A454FC">
          <w:rPr>
            <w:rStyle w:val="SubtleEmphasis"/>
          </w:rPr>
          <w:t>Lambda</w:t>
        </w:r>
      </w:sdtContent>
    </w:sdt>
    <w:r w:rsidR="005854DB" w:rsidRPr="00A67285">
      <w:rPr>
        <w:rStyle w:val="SubtleEmphasis"/>
      </w:rPr>
      <w:br/>
    </w:r>
    <w:sdt>
      <w:sdtPr>
        <w:alias w:val="Subtitle"/>
        <w:tag w:val=""/>
        <w:id w:val="1852067448"/>
        <w:placeholder>
          <w:docPart w:val="F1699C7A02BE4063BFB8E4793E89A7C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Content>
        <w:r w:rsidR="00A454FC">
          <w:t xml:space="preserve">Source - </w:t>
        </w:r>
        <w:r w:rsidR="00A454FC">
          <w:t>https://www.javatpoint.com/java-lambda-expressions</w:t>
        </w:r>
      </w:sdtContent>
    </w:sdt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5B6E6AFD" wp14:editId="360B551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3FD211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6E6AF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" fillcolor="#f0cda1" stroked="f">
              <v:fill opacity="32896f"/>
              <v:textbox inset="20mm,8mm">
                <w:txbxContent>
                  <w:p w14:paraId="543FD211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7F81D" w14:textId="77777777" w:rsidR="005854DB" w:rsidRDefault="005854DB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6BCCEDE8" wp14:editId="2FCFDC36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5" name="Picture 5" descr="People's hands and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07777FF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A6286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025C60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8D4DC2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7E49E5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7D00D8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60505E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7C71E0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92496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79629F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E80CEC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A8063A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9F54E6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1A482C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D969B2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4E4260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457CDE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3"/>
  </w:num>
  <w:num w:numId="5">
    <w:abstractNumId w:val="2"/>
  </w:num>
  <w:num w:numId="6">
    <w:abstractNumId w:val="18"/>
  </w:num>
  <w:num w:numId="7">
    <w:abstractNumId w:val="0"/>
  </w:num>
  <w:num w:numId="8">
    <w:abstractNumId w:val="23"/>
  </w:num>
  <w:num w:numId="9">
    <w:abstractNumId w:val="10"/>
  </w:num>
  <w:num w:numId="10">
    <w:abstractNumId w:val="17"/>
  </w:num>
  <w:num w:numId="11">
    <w:abstractNumId w:val="15"/>
  </w:num>
  <w:num w:numId="12">
    <w:abstractNumId w:val="7"/>
  </w:num>
  <w:num w:numId="13">
    <w:abstractNumId w:val="21"/>
  </w:num>
  <w:num w:numId="14">
    <w:abstractNumId w:val="12"/>
  </w:num>
  <w:num w:numId="15">
    <w:abstractNumId w:val="5"/>
  </w:num>
  <w:num w:numId="16">
    <w:abstractNumId w:val="14"/>
  </w:num>
  <w:num w:numId="17">
    <w:abstractNumId w:val="16"/>
  </w:num>
  <w:num w:numId="18">
    <w:abstractNumId w:val="11"/>
  </w:num>
  <w:num w:numId="19">
    <w:abstractNumId w:val="19"/>
  </w:num>
  <w:num w:numId="20">
    <w:abstractNumId w:val="8"/>
  </w:num>
  <w:num w:numId="21">
    <w:abstractNumId w:val="9"/>
  </w:num>
  <w:num w:numId="22">
    <w:abstractNumId w:val="22"/>
  </w:num>
  <w:num w:numId="23">
    <w:abstractNumId w:val="20"/>
  </w:num>
  <w:num w:numId="24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FC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5DA2"/>
    <w:rsid w:val="000C1C28"/>
    <w:rsid w:val="000C5872"/>
    <w:rsid w:val="000E0979"/>
    <w:rsid w:val="000E1544"/>
    <w:rsid w:val="001155CE"/>
    <w:rsid w:val="001225D9"/>
    <w:rsid w:val="00124370"/>
    <w:rsid w:val="00160392"/>
    <w:rsid w:val="001A5429"/>
    <w:rsid w:val="001D1C22"/>
    <w:rsid w:val="001E11F1"/>
    <w:rsid w:val="001E1E58"/>
    <w:rsid w:val="00206719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74421"/>
    <w:rsid w:val="003A1203"/>
    <w:rsid w:val="003B5758"/>
    <w:rsid w:val="003D59A7"/>
    <w:rsid w:val="003E78A7"/>
    <w:rsid w:val="003F0714"/>
    <w:rsid w:val="003F13B0"/>
    <w:rsid w:val="003F5F4A"/>
    <w:rsid w:val="004017A2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7B3E"/>
    <w:rsid w:val="00513832"/>
    <w:rsid w:val="00526C37"/>
    <w:rsid w:val="00533047"/>
    <w:rsid w:val="00577B45"/>
    <w:rsid w:val="005854DB"/>
    <w:rsid w:val="005919AF"/>
    <w:rsid w:val="005A20E2"/>
    <w:rsid w:val="005B6A1A"/>
    <w:rsid w:val="005D2146"/>
    <w:rsid w:val="005F6388"/>
    <w:rsid w:val="006329E1"/>
    <w:rsid w:val="00633E73"/>
    <w:rsid w:val="00655308"/>
    <w:rsid w:val="00664450"/>
    <w:rsid w:val="00685B4E"/>
    <w:rsid w:val="006936EB"/>
    <w:rsid w:val="006B2383"/>
    <w:rsid w:val="006D0144"/>
    <w:rsid w:val="006E3FC8"/>
    <w:rsid w:val="006F38DB"/>
    <w:rsid w:val="007157EF"/>
    <w:rsid w:val="0073670F"/>
    <w:rsid w:val="00740FCE"/>
    <w:rsid w:val="00753E67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E7A68"/>
    <w:rsid w:val="007F793B"/>
    <w:rsid w:val="00813EC8"/>
    <w:rsid w:val="00817F8C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4773"/>
    <w:rsid w:val="009D2556"/>
    <w:rsid w:val="00A454FC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9468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EE3DA9"/>
    <w:rsid w:val="00F217D3"/>
    <w:rsid w:val="00F33F5E"/>
    <w:rsid w:val="00F60840"/>
    <w:rsid w:val="00F75B86"/>
    <w:rsid w:val="00F77933"/>
    <w:rsid w:val="00F8411A"/>
    <w:rsid w:val="00FB4267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24E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285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6"/>
      </w:numPr>
      <w:spacing w:before="0" w:line="276" w:lineRule="auto"/>
    </w:pPr>
  </w:style>
  <w:style w:type="character" w:styleId="Strong">
    <w:name w:val="Strong"/>
    <w:basedOn w:val="DefaultParagraphFont"/>
    <w:uiPriority w:val="22"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6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msonormal0">
    <w:name w:val="msonormal"/>
    <w:basedOn w:val="Normal"/>
    <w:rsid w:val="00A45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A45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454FC"/>
    <w:rPr>
      <w:color w:val="800080"/>
      <w:u w:val="single"/>
    </w:rPr>
  </w:style>
  <w:style w:type="paragraph" w:customStyle="1" w:styleId="alt">
    <w:name w:val="alt"/>
    <w:basedOn w:val="Normal"/>
    <w:rsid w:val="00A45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comment">
    <w:name w:val="comment"/>
    <w:basedOn w:val="DefaultParagraphFont"/>
    <w:rsid w:val="00A454FC"/>
  </w:style>
  <w:style w:type="character" w:customStyle="1" w:styleId="keyword">
    <w:name w:val="keyword"/>
    <w:basedOn w:val="DefaultParagraphFont"/>
    <w:rsid w:val="00A454FC"/>
  </w:style>
  <w:style w:type="character" w:customStyle="1" w:styleId="number">
    <w:name w:val="number"/>
    <w:basedOn w:val="DefaultParagraphFont"/>
    <w:rsid w:val="00A454FC"/>
  </w:style>
  <w:style w:type="character" w:customStyle="1" w:styleId="string">
    <w:name w:val="string"/>
    <w:basedOn w:val="DefaultParagraphFont"/>
    <w:rsid w:val="00A454FC"/>
  </w:style>
  <w:style w:type="character" w:customStyle="1" w:styleId="testit">
    <w:name w:val="testit"/>
    <w:basedOn w:val="DefaultParagraphFont"/>
    <w:rsid w:val="00A454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54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54FC"/>
    <w:rPr>
      <w:rFonts w:ascii="Courier New" w:eastAsia="Times New Roman" w:hAnsi="Courier New" w:cs="Courier New"/>
      <w:sz w:val="20"/>
      <w:szCs w:val="20"/>
    </w:rPr>
  </w:style>
  <w:style w:type="character" w:customStyle="1" w:styleId="annotation">
    <w:name w:val="annotation"/>
    <w:basedOn w:val="DefaultParagraphFont"/>
    <w:rsid w:val="00A45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5402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56665168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726606594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67977014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370082188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899972137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98878234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143347152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80920486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2094430107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917981344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77070498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539588554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84099633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52220514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2134980938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08417917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70937728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54914705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54968859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676733468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76965986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46512064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2524435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209304298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357465471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231961877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mpiler.javatpoint.com/opr/test.jsp?filename=LambdaExpressionExample3" TargetMode="External"/><Relationship Id="rId18" Type="http://schemas.openxmlformats.org/officeDocument/2006/relationships/hyperlink" Target="https://compiler.javatpoint.com/opr/test.jsp?filename=LambdaExpressionExample8" TargetMode="Externa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s://compiler.javatpoint.com/opr/test.jsp?filename=LambdaExpressionExample11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compiler.javatpoint.com/opr/test.jsp?filename=LambdaExpressionExample2" TargetMode="External"/><Relationship Id="rId17" Type="http://schemas.openxmlformats.org/officeDocument/2006/relationships/hyperlink" Target="https://compiler.javatpoint.com/opr/test.jsp?filename=LambdaExpressionExample7" TargetMode="Externa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compiler.javatpoint.com/opr/test.jsp?filename=LambdaExpressionExample6" TargetMode="External"/><Relationship Id="rId20" Type="http://schemas.openxmlformats.org/officeDocument/2006/relationships/hyperlink" Target="https://compiler.javatpoint.com/opr/test.jsp?filename=LambdaExpressionExample1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mpiler.javatpoint.com/opr/test.jsp?filename=LambdaExpressionExample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mpiler.javatpoint.com/opr/test.jsp?filename=LambdaExpressionExample5" TargetMode="External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s://compiler.javatpoint.com/opr/test.jsp?filename=LambdaExpressionExample9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mpiler.javatpoint.com/opr/test.jsp?filename=LambdaExpressionExample4" TargetMode="External"/><Relationship Id="rId22" Type="http://schemas.openxmlformats.org/officeDocument/2006/relationships/image" Target="media/image1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a.sudalai\AppData\Roaming\Microsoft\Templates\Home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E3AF4DD560A47E283AF88EF214A98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A88A5C-6C62-4042-BF7A-F9C2F7C83AFA}"/>
      </w:docPartPr>
      <w:docPartBody>
        <w:p w:rsidR="00000000" w:rsidRDefault="00BE042C">
          <w:pPr>
            <w:pStyle w:val="0E3AF4DD560A47E283AF88EF214A9894"/>
          </w:pPr>
          <w:r w:rsidRPr="005854DB">
            <w:t>HOME-BASED AGENCY</w:t>
          </w:r>
        </w:p>
      </w:docPartBody>
    </w:docPart>
    <w:docPart>
      <w:docPartPr>
        <w:name w:val="21CF58B781934E46A5ADDBD01874F5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717DA1-E09D-47A8-9102-80475F5AFE16}"/>
      </w:docPartPr>
      <w:docPartBody>
        <w:p w:rsidR="00000000" w:rsidRDefault="00BE042C">
          <w:pPr>
            <w:pStyle w:val="21CF58B781934E46A5ADDBD01874F579"/>
          </w:pPr>
          <w:r w:rsidRPr="00685B4E">
            <w:t>Conduct a personal evaluation to determine why you want to start a business.</w:t>
          </w:r>
        </w:p>
      </w:docPartBody>
    </w:docPart>
    <w:docPart>
      <w:docPartPr>
        <w:name w:val="F1699C7A02BE4063BFB8E4793E89A7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1CAFE5-7085-434F-A2BB-85D0240A1CB6}"/>
      </w:docPartPr>
      <w:docPartBody>
        <w:p w:rsidR="00000000" w:rsidRDefault="00BE042C">
          <w:pPr>
            <w:pStyle w:val="F1699C7A02BE4063BFB8E4793E89A7CF"/>
          </w:pPr>
          <w:r w:rsidRPr="00685B4E">
            <w:t>Create a business plan:</w:t>
          </w:r>
        </w:p>
      </w:docPartBody>
    </w:docPart>
    <w:docPart>
      <w:docPartPr>
        <w:name w:val="1C881CC7C554427191D8F8570BD539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158639-1757-4BE6-AD37-A247AB37D320}"/>
      </w:docPartPr>
      <w:docPartBody>
        <w:p w:rsidR="00000000" w:rsidRDefault="00BE042C">
          <w:pPr>
            <w:pStyle w:val="1C881CC7C554427191D8F8570BD539F2"/>
          </w:pPr>
          <w:r w:rsidRPr="00685B4E">
            <w:t>What do we do?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2C"/>
    <w:rsid w:val="00BE0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3AF4DD560A47E283AF88EF214A9894">
    <w:name w:val="0E3AF4DD560A47E283AF88EF214A9894"/>
  </w:style>
  <w:style w:type="paragraph" w:customStyle="1" w:styleId="3D715392772B44D2BF86C5BD55A5D3A7">
    <w:name w:val="3D715392772B44D2BF86C5BD55A5D3A7"/>
  </w:style>
  <w:style w:type="paragraph" w:customStyle="1" w:styleId="81B21223DD4948729148126FBE1CC89E">
    <w:name w:val="81B21223DD4948729148126FBE1CC89E"/>
  </w:style>
  <w:style w:type="paragraph" w:customStyle="1" w:styleId="21CF58B781934E46A5ADDBD01874F579">
    <w:name w:val="21CF58B781934E46A5ADDBD01874F579"/>
  </w:style>
  <w:style w:type="paragraph" w:customStyle="1" w:styleId="F1699C7A02BE4063BFB8E4793E89A7CF">
    <w:name w:val="F1699C7A02BE4063BFB8E4793E89A7CF"/>
  </w:style>
  <w:style w:type="paragraph" w:customStyle="1" w:styleId="1C881CC7C554427191D8F8570BD539F2">
    <w:name w:val="1C881CC7C554427191D8F8570BD539F2"/>
  </w:style>
  <w:style w:type="paragraph" w:customStyle="1" w:styleId="87A9DAE5024B4B269C95F7B6E8AF9F06">
    <w:name w:val="87A9DAE5024B4B269C95F7B6E8AF9F06"/>
  </w:style>
  <w:style w:type="paragraph" w:customStyle="1" w:styleId="BD4F0823FA444F38ACD102D84B0553F6">
    <w:name w:val="BD4F0823FA444F38ACD102D84B0553F6"/>
  </w:style>
  <w:style w:type="paragraph" w:customStyle="1" w:styleId="B06F9EF7AA82421989690502205ED1E0">
    <w:name w:val="B06F9EF7AA82421989690502205ED1E0"/>
  </w:style>
  <w:style w:type="paragraph" w:customStyle="1" w:styleId="50828C944F1D4255A68B1771D3E20ED5">
    <w:name w:val="50828C944F1D4255A68B1771D3E20ED5"/>
  </w:style>
  <w:style w:type="paragraph" w:customStyle="1" w:styleId="47A19E1CEB4E4E7F9B8B74E6A5052EF4">
    <w:name w:val="47A19E1CEB4E4E7F9B8B74E6A5052EF4"/>
  </w:style>
  <w:style w:type="paragraph" w:customStyle="1" w:styleId="1B9BFEB7FA99488B89F25A0CF50279A4">
    <w:name w:val="1B9BFEB7FA99488B89F25A0CF50279A4"/>
  </w:style>
  <w:style w:type="paragraph" w:customStyle="1" w:styleId="64F7E7672D1841BD8F3F56B26CCADFE6">
    <w:name w:val="64F7E7672D1841BD8F3F56B26CCADFE6"/>
  </w:style>
  <w:style w:type="paragraph" w:customStyle="1" w:styleId="0DE66B3C4AE34864A0503B45F98ECE8B">
    <w:name w:val="0DE66B3C4AE34864A0503B45F98ECE8B"/>
  </w:style>
  <w:style w:type="paragraph" w:customStyle="1" w:styleId="1E62E6E1A4644550AEFFF5A3D7555186">
    <w:name w:val="1E62E6E1A4644550AEFFF5A3D7555186"/>
  </w:style>
  <w:style w:type="paragraph" w:customStyle="1" w:styleId="0A3C9C7A190B4BECA1BB55347E08C76A">
    <w:name w:val="0A3C9C7A190B4BECA1BB55347E08C76A"/>
  </w:style>
  <w:style w:type="paragraph" w:customStyle="1" w:styleId="3F432E97C1A4450EA021C683E5E8EB0D">
    <w:name w:val="3F432E97C1A4450EA021C683E5E8EB0D"/>
  </w:style>
  <w:style w:type="paragraph" w:customStyle="1" w:styleId="F5B78E8D325242BF867178EFBA4E51E9">
    <w:name w:val="F5B78E8D325242BF867178EFBA4E51E9"/>
  </w:style>
  <w:style w:type="paragraph" w:customStyle="1" w:styleId="FCF2AB3E1A314BFFACF360D7B09DA639">
    <w:name w:val="FCF2AB3E1A314BFFACF360D7B09DA639"/>
  </w:style>
  <w:style w:type="paragraph" w:customStyle="1" w:styleId="F7F55D6FB5F9438FBEC4D045714C2C76">
    <w:name w:val="F7F55D6FB5F9438FBEC4D045714C2C76"/>
  </w:style>
  <w:style w:type="paragraph" w:customStyle="1" w:styleId="F85552B3CCD64FA9A6F15DDD8CE00771">
    <w:name w:val="F85552B3CCD64FA9A6F15DDD8CE00771"/>
  </w:style>
  <w:style w:type="paragraph" w:customStyle="1" w:styleId="1B4D8318818A43EBBF61512ECB143A7E">
    <w:name w:val="1B4D8318818A43EBBF61512ECB143A7E"/>
  </w:style>
  <w:style w:type="paragraph" w:customStyle="1" w:styleId="32C89E6DC025433F96A4085619E6A630">
    <w:name w:val="32C89E6DC025433F96A4085619E6A630"/>
  </w:style>
  <w:style w:type="paragraph" w:customStyle="1" w:styleId="130395C79F5642BF8C90C196B27BE820">
    <w:name w:val="130395C79F5642BF8C90C196B27BE820"/>
  </w:style>
  <w:style w:type="paragraph" w:customStyle="1" w:styleId="838878403EBE4A03A4C4339DAA724C82">
    <w:name w:val="838878403EBE4A03A4C4339DAA724C82"/>
  </w:style>
  <w:style w:type="paragraph" w:customStyle="1" w:styleId="864030F4D7B24C62BEAE5F9AA01BFCA1">
    <w:name w:val="864030F4D7B24C62BEAE5F9AA01BFCA1"/>
  </w:style>
  <w:style w:type="paragraph" w:customStyle="1" w:styleId="C98A0F859AC743EEA85167AAF9476F8C">
    <w:name w:val="C98A0F859AC743EEA85167AAF9476F8C"/>
  </w:style>
  <w:style w:type="paragraph" w:customStyle="1" w:styleId="F91C803DFE284F289664400CB074C603">
    <w:name w:val="F91C803DFE284F289664400CB074C603"/>
  </w:style>
  <w:style w:type="paragraph" w:customStyle="1" w:styleId="790C4E91061349C28EA6C2096961DA8B">
    <w:name w:val="790C4E91061349C28EA6C2096961DA8B"/>
  </w:style>
  <w:style w:type="paragraph" w:customStyle="1" w:styleId="771D6C7C2E2A41D0894B7FF71DEE0C0F">
    <w:name w:val="771D6C7C2E2A41D0894B7FF71DEE0C0F"/>
  </w:style>
  <w:style w:type="paragraph" w:customStyle="1" w:styleId="FB11596741D54FC8AFCD355F987317F1">
    <w:name w:val="FB11596741D54FC8AFCD355F987317F1"/>
  </w:style>
  <w:style w:type="paragraph" w:customStyle="1" w:styleId="236400EF87994F2092978454002EFBB2">
    <w:name w:val="236400EF87994F2092978454002EFBB2"/>
  </w:style>
  <w:style w:type="paragraph" w:customStyle="1" w:styleId="427B938235AF437E9229B5CF5BC24A92">
    <w:name w:val="427B938235AF437E9229B5CF5BC24A92"/>
  </w:style>
  <w:style w:type="paragraph" w:customStyle="1" w:styleId="27DB77CB425F4A18966D7544FEDABF39">
    <w:name w:val="27DB77CB425F4A18966D7544FEDABF39"/>
  </w:style>
  <w:style w:type="paragraph" w:customStyle="1" w:styleId="D92C1B7669EA475B90AE2D85B2152374">
    <w:name w:val="D92C1B7669EA475B90AE2D85B2152374"/>
  </w:style>
  <w:style w:type="paragraph" w:customStyle="1" w:styleId="9897707A0DA24029A38D336E780B83F6">
    <w:name w:val="9897707A0DA24029A38D336E780B83F6"/>
  </w:style>
  <w:style w:type="paragraph" w:customStyle="1" w:styleId="A6CF913E3E4348ED8D0AFBC1352B8009">
    <w:name w:val="A6CF913E3E4348ED8D0AFBC1352B8009"/>
  </w:style>
  <w:style w:type="paragraph" w:customStyle="1" w:styleId="43BDE620939441CEA390FCE91288FB8E">
    <w:name w:val="43BDE620939441CEA390FCE91288FB8E"/>
  </w:style>
  <w:style w:type="paragraph" w:customStyle="1" w:styleId="1B4EA8F4EA604F4F9F1D3A306C96F48C">
    <w:name w:val="1B4EA8F4EA604F4F9F1D3A306C96F48C"/>
  </w:style>
  <w:style w:type="paragraph" w:customStyle="1" w:styleId="12DE1783FCA049ECB434ABD19DD32308">
    <w:name w:val="12DE1783FCA049ECB434ABD19DD32308"/>
  </w:style>
  <w:style w:type="paragraph" w:customStyle="1" w:styleId="07AAA29A83B54002BA743D9B1F8DE9FF">
    <w:name w:val="07AAA29A83B54002BA743D9B1F8DE9FF"/>
  </w:style>
  <w:style w:type="paragraph" w:customStyle="1" w:styleId="41A0BD3FA3974AB6B4FB59E51BF3B04E">
    <w:name w:val="41A0BD3FA3974AB6B4FB59E51BF3B04E"/>
  </w:style>
  <w:style w:type="paragraph" w:customStyle="1" w:styleId="9294B9BB01354FDE9CF75F9D3DBB0EE2">
    <w:name w:val="9294B9BB01354FDE9CF75F9D3DBB0EE2"/>
  </w:style>
  <w:style w:type="paragraph" w:customStyle="1" w:styleId="B625F2B3176749F1AE53AACD2DEB5F65">
    <w:name w:val="B625F2B3176749F1AE53AACD2DEB5F65"/>
  </w:style>
  <w:style w:type="paragraph" w:customStyle="1" w:styleId="0A63C1C1D6D3446A89C3ED5D265056F3">
    <w:name w:val="0A63C1C1D6D3446A89C3ED5D265056F3"/>
  </w:style>
  <w:style w:type="paragraph" w:customStyle="1" w:styleId="9A13C5DFEBAD446984EB52A42F7C3595">
    <w:name w:val="9A13C5DFEBAD446984EB52A42F7C3595"/>
  </w:style>
  <w:style w:type="paragraph" w:customStyle="1" w:styleId="6BCD7C1DB54F401A9EE4570F091BA377">
    <w:name w:val="6BCD7C1DB54F401A9EE4570F091BA377"/>
  </w:style>
  <w:style w:type="paragraph" w:customStyle="1" w:styleId="E4C3D9EE950A4025A6DF49D1A6A9F825">
    <w:name w:val="E4C3D9EE950A4025A6DF49D1A6A9F825"/>
  </w:style>
  <w:style w:type="paragraph" w:customStyle="1" w:styleId="8CB9398D5B394CD49D8B860947389D18">
    <w:name w:val="8CB9398D5B394CD49D8B860947389D18"/>
  </w:style>
  <w:style w:type="paragraph" w:customStyle="1" w:styleId="E4323ABDF3E4411D839E31F3B3133B2B">
    <w:name w:val="E4323ABDF3E4411D839E31F3B3133B2B"/>
  </w:style>
  <w:style w:type="paragraph" w:customStyle="1" w:styleId="07AF3D86B07E46E6959285DCDA7C0A78">
    <w:name w:val="07AF3D86B07E46E6959285DCDA7C0A78"/>
  </w:style>
  <w:style w:type="paragraph" w:customStyle="1" w:styleId="608F1DF5AA444640AAAFF9A50BE7AF4C">
    <w:name w:val="608F1DF5AA444640AAAFF9A50BE7AF4C"/>
  </w:style>
  <w:style w:type="paragraph" w:customStyle="1" w:styleId="9AB914A6B34D4B1783F395CF6C635053">
    <w:name w:val="9AB914A6B34D4B1783F395CF6C635053"/>
  </w:style>
  <w:style w:type="paragraph" w:customStyle="1" w:styleId="FEAAD7F9E7E74B92A4981E52A0D0F3D0">
    <w:name w:val="FEAAD7F9E7E74B92A4981E52A0D0F3D0"/>
  </w:style>
  <w:style w:type="paragraph" w:customStyle="1" w:styleId="D30FB59A95214F91B403FD3E5E1FBA4A">
    <w:name w:val="D30FB59A95214F91B403FD3E5E1FBA4A"/>
  </w:style>
  <w:style w:type="paragraph" w:customStyle="1" w:styleId="0E347AA484FC4D16BDE5243C53E40594">
    <w:name w:val="0E347AA484FC4D16BDE5243C53E40594"/>
  </w:style>
  <w:style w:type="paragraph" w:customStyle="1" w:styleId="41782C17AA2D4045B73519D0B0D50347">
    <w:name w:val="41782C17AA2D4045B73519D0B0D50347"/>
  </w:style>
  <w:style w:type="paragraph" w:customStyle="1" w:styleId="5C164B39519D42CAB456F153BCBFF4CC">
    <w:name w:val="5C164B39519D42CAB456F153BCBFF4CC"/>
  </w:style>
  <w:style w:type="paragraph" w:customStyle="1" w:styleId="081AA01343DC4E4BA5DF8EC96DA777AF">
    <w:name w:val="081AA01343DC4E4BA5DF8EC96DA777AF"/>
  </w:style>
  <w:style w:type="paragraph" w:customStyle="1" w:styleId="A37E36C543D84CFBA357A7FF4138F6FD">
    <w:name w:val="A37E36C543D84CFBA357A7FF4138F6FD"/>
  </w:style>
  <w:style w:type="paragraph" w:customStyle="1" w:styleId="A4CAA883200F4D7A8A7EA5CF2D54D4D5">
    <w:name w:val="A4CAA883200F4D7A8A7EA5CF2D54D4D5"/>
  </w:style>
  <w:style w:type="paragraph" w:customStyle="1" w:styleId="21CDAC26AED74816A784532DAC4F2FB1">
    <w:name w:val="21CDAC26AED74816A784532DAC4F2FB1"/>
  </w:style>
  <w:style w:type="paragraph" w:customStyle="1" w:styleId="5182670D2611475E84AC856347B639FB">
    <w:name w:val="5182670D2611475E84AC856347B639FB"/>
  </w:style>
  <w:style w:type="paragraph" w:customStyle="1" w:styleId="8C048B4642DF434D9FC18B588F023CF2">
    <w:name w:val="8C048B4642DF434D9FC18B588F023CF2"/>
  </w:style>
  <w:style w:type="paragraph" w:customStyle="1" w:styleId="7602018B9C2941888DC56920B6CC56A4">
    <w:name w:val="7602018B9C2941888DC56920B6CC56A4"/>
  </w:style>
  <w:style w:type="paragraph" w:customStyle="1" w:styleId="8CCA59E3744941009B3E76C42028082C">
    <w:name w:val="8CCA59E3744941009B3E76C42028082C"/>
  </w:style>
  <w:style w:type="paragraph" w:customStyle="1" w:styleId="02B330696101408E92EB0B4B4A0AD9B0">
    <w:name w:val="02B330696101408E92EB0B4B4A0AD9B0"/>
  </w:style>
  <w:style w:type="paragraph" w:customStyle="1" w:styleId="FD034BB4D4A449F6B4B12901A42810B2">
    <w:name w:val="FD034BB4D4A449F6B4B12901A42810B2"/>
  </w:style>
  <w:style w:type="paragraph" w:customStyle="1" w:styleId="CB775D9481BE4C1CB4DDE93B5B99A42C">
    <w:name w:val="CB775D9481BE4C1CB4DDE93B5B99A42C"/>
  </w:style>
  <w:style w:type="paragraph" w:customStyle="1" w:styleId="304A076B1B814F19A2EC342A9D2D78B9">
    <w:name w:val="304A076B1B814F19A2EC342A9D2D78B9"/>
  </w:style>
  <w:style w:type="paragraph" w:customStyle="1" w:styleId="986CF0909551499880FDC28727E35D09">
    <w:name w:val="986CF0909551499880FDC28727E35D09"/>
  </w:style>
  <w:style w:type="paragraph" w:customStyle="1" w:styleId="C759E79ED92B403F912510AA89542A2F">
    <w:name w:val="C759E79ED92B403F912510AA89542A2F"/>
  </w:style>
  <w:style w:type="paragraph" w:customStyle="1" w:styleId="BEDCF58F1B314E10AB6D6D89F34726FE">
    <w:name w:val="BEDCF58F1B314E10AB6D6D89F34726FE"/>
  </w:style>
  <w:style w:type="paragraph" w:customStyle="1" w:styleId="98CBD5FD6C8F417C97C739456BE058B6">
    <w:name w:val="98CBD5FD6C8F417C97C739456BE058B6"/>
  </w:style>
  <w:style w:type="paragraph" w:customStyle="1" w:styleId="C5E8EF0B9E00414E883DD4366C03FCBC">
    <w:name w:val="C5E8EF0B9E00414E883DD4366C03FCBC"/>
  </w:style>
  <w:style w:type="paragraph" w:customStyle="1" w:styleId="BBD44486873D458EA6E09F5722E6EE58">
    <w:name w:val="BBD44486873D458EA6E09F5722E6EE58"/>
  </w:style>
  <w:style w:type="paragraph" w:customStyle="1" w:styleId="A0EE76CF0FFD4A2FAD5F5ACD0469F850">
    <w:name w:val="A0EE76CF0FFD4A2FAD5F5ACD0469F850"/>
  </w:style>
  <w:style w:type="paragraph" w:customStyle="1" w:styleId="0AA57C1F7A39474F8A3658D4EFF1792D">
    <w:name w:val="0AA57C1F7A39474F8A3658D4EFF1792D"/>
  </w:style>
  <w:style w:type="paragraph" w:customStyle="1" w:styleId="93A9C38C09E04BBFB9BBA792836D452B">
    <w:name w:val="93A9C38C09E04BBFB9BBA792836D452B"/>
  </w:style>
  <w:style w:type="paragraph" w:customStyle="1" w:styleId="E7B11FF00BD34060A65F54AD7201D98B">
    <w:name w:val="E7B11FF00BD34060A65F54AD7201D98B"/>
  </w:style>
  <w:style w:type="paragraph" w:customStyle="1" w:styleId="150A4C13303D4AD79D312221E45F9BA0">
    <w:name w:val="150A4C13303D4AD79D312221E45F9BA0"/>
  </w:style>
  <w:style w:type="paragraph" w:customStyle="1" w:styleId="C041F1BA1625413BA14C24BEE46BE639">
    <w:name w:val="C041F1BA1625413BA14C24BEE46BE639"/>
  </w:style>
  <w:style w:type="paragraph" w:customStyle="1" w:styleId="1783D14E2EED467CBF965A50941CA28A">
    <w:name w:val="1783D14E2EED467CBF965A50941CA28A"/>
  </w:style>
  <w:style w:type="paragraph" w:customStyle="1" w:styleId="C82964E82267471C928189BFE69DE328">
    <w:name w:val="C82964E82267471C928189BFE69DE328"/>
  </w:style>
  <w:style w:type="paragraph" w:customStyle="1" w:styleId="F8B639DB2F014223A7DA1EBD9BFBD081">
    <w:name w:val="F8B639DB2F014223A7DA1EBD9BFBD081"/>
  </w:style>
  <w:style w:type="paragraph" w:customStyle="1" w:styleId="9870E5BB66AE49EDAC22A0C9531147DF">
    <w:name w:val="9870E5BB66AE49EDAC22A0C9531147DF"/>
  </w:style>
  <w:style w:type="paragraph" w:customStyle="1" w:styleId="8C28D9B446AC4C45BB5FE1AAB9A72C3D">
    <w:name w:val="8C28D9B446AC4C45BB5FE1AAB9A72C3D"/>
  </w:style>
  <w:style w:type="paragraph" w:customStyle="1" w:styleId="C4755D4CF07C407CAF8C026B9F524872">
    <w:name w:val="C4755D4CF07C407CAF8C026B9F524872"/>
  </w:style>
  <w:style w:type="paragraph" w:customStyle="1" w:styleId="B78E14DE6A6F46E390A1F2B91074298F">
    <w:name w:val="B78E14DE6A6F46E390A1F2B91074298F"/>
  </w:style>
  <w:style w:type="paragraph" w:customStyle="1" w:styleId="5B98947453BB481FB0BE813A28A5390C">
    <w:name w:val="5B98947453BB481FB0BE813A28A539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37A00-9097-4418-AAC3-EE764BD194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9D665E-9F2B-4523-84BE-A4382ED531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63BC185-8E20-4ACF-97AA-9CAB70B391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5225A5-11F9-4C8D-BEEB-82D933BE9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 business startup checklist</Template>
  <TotalTime>0</TotalTime>
  <Pages>11</Pages>
  <Words>1742</Words>
  <Characters>9930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Lambda</dc:title>
  <dc:subject/>
  <dc:creator/>
  <cp:keywords/>
  <dc:description/>
  <cp:lastModifiedBy/>
  <cp:revision>1</cp:revision>
  <dcterms:created xsi:type="dcterms:W3CDTF">2019-11-05T08:48:00Z</dcterms:created>
  <dcterms:modified xsi:type="dcterms:W3CDTF">2019-11-05T09:10:00Z</dcterms:modified>
  <cp:contentStatus>Source - https://www.javatpoint.com/java-lambda-expressions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TitusGUID">
    <vt:lpwstr>a6e8f7a6-c233-493b-aac1-93f6363970eb</vt:lpwstr>
  </property>
  <property fmtid="{D5CDD505-2E9C-101B-9397-08002B2CF9AE}" pid="4" name="HCL_Cla5s_D6">
    <vt:lpwstr>False</vt:lpwstr>
  </property>
  <property fmtid="{D5CDD505-2E9C-101B-9397-08002B2CF9AE}" pid="5" name="HCLClassification">
    <vt:lpwstr>HCL_Cla5s_P3rs0nalUs3</vt:lpwstr>
  </property>
</Properties>
</file>