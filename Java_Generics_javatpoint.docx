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14:paraId="24CD3CCD" w14:textId="77777777" w:rsidTr="005854DB">
        <w:trPr>
          <w:trHeight w:val="1152"/>
        </w:trPr>
        <w:tc>
          <w:tcPr>
            <w:tcW w:w="9350" w:type="dxa"/>
            <w:gridSpan w:val="3"/>
            <w:vAlign w:val="center"/>
          </w:tcPr>
          <w:bookmarkStart w:id="0" w:name="_Toc800529"/>
          <w:p w14:paraId="2550B8C6" w14:textId="7DD3B69A" w:rsidR="005854DB" w:rsidRPr="005854DB" w:rsidRDefault="00C906A1" w:rsidP="005854DB">
            <w:pPr>
              <w:pStyle w:val="Title"/>
            </w:pPr>
            <w:sdt>
              <w:sdtPr>
                <w:alias w:val="Title"/>
                <w:tag w:val=""/>
                <w:id w:val="2016188051"/>
                <w:placeholder>
                  <w:docPart w:val="DA4317D8644A424FA990AD1DCE78AB3D"/>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Pr="00C906A1">
                  <w:t>Generics in Java</w:t>
                </w:r>
              </w:sdtContent>
            </w:sdt>
          </w:p>
        </w:tc>
      </w:tr>
      <w:tr w:rsidR="005854DB" w:rsidRPr="0092125E" w14:paraId="7B68D50A" w14:textId="77777777" w:rsidTr="005854DB">
        <w:trPr>
          <w:trHeight w:val="144"/>
        </w:trPr>
        <w:tc>
          <w:tcPr>
            <w:tcW w:w="1440" w:type="dxa"/>
            <w:shd w:val="clear" w:color="auto" w:fill="auto"/>
          </w:tcPr>
          <w:p w14:paraId="70A25924" w14:textId="77777777" w:rsidR="005854DB" w:rsidRPr="0092125E" w:rsidRDefault="005854DB" w:rsidP="00794847">
            <w:pPr>
              <w:spacing w:before="0" w:after="0"/>
              <w:rPr>
                <w:sz w:val="10"/>
                <w:szCs w:val="10"/>
              </w:rPr>
            </w:pPr>
          </w:p>
        </w:tc>
        <w:tc>
          <w:tcPr>
            <w:tcW w:w="6840" w:type="dxa"/>
            <w:shd w:val="clear" w:color="auto" w:fill="F0CDA1" w:themeFill="accent1"/>
            <w:vAlign w:val="center"/>
          </w:tcPr>
          <w:p w14:paraId="1F429DA9" w14:textId="77777777" w:rsidR="005854DB" w:rsidRPr="0092125E" w:rsidRDefault="005854DB" w:rsidP="00794847">
            <w:pPr>
              <w:spacing w:before="0" w:after="0"/>
              <w:rPr>
                <w:sz w:val="10"/>
                <w:szCs w:val="10"/>
              </w:rPr>
            </w:pPr>
          </w:p>
        </w:tc>
        <w:tc>
          <w:tcPr>
            <w:tcW w:w="1070" w:type="dxa"/>
            <w:shd w:val="clear" w:color="auto" w:fill="auto"/>
          </w:tcPr>
          <w:p w14:paraId="59A71F4E" w14:textId="77777777" w:rsidR="005854DB" w:rsidRPr="0092125E" w:rsidRDefault="005854DB" w:rsidP="00794847">
            <w:pPr>
              <w:spacing w:before="0" w:after="0"/>
              <w:rPr>
                <w:sz w:val="10"/>
                <w:szCs w:val="10"/>
              </w:rPr>
            </w:pPr>
          </w:p>
        </w:tc>
      </w:tr>
      <w:tr w:rsidR="005854DB" w14:paraId="4B0C4CCD" w14:textId="77777777" w:rsidTr="00A67285">
        <w:trPr>
          <w:trHeight w:val="1332"/>
        </w:trPr>
        <w:tc>
          <w:tcPr>
            <w:tcW w:w="9350" w:type="dxa"/>
            <w:gridSpan w:val="3"/>
            <w:shd w:val="clear" w:color="auto" w:fill="auto"/>
          </w:tcPr>
          <w:p w14:paraId="7FC1DB70" w14:textId="2110273B" w:rsidR="005854DB" w:rsidRPr="005854DB" w:rsidRDefault="005854DB" w:rsidP="00C906A1">
            <w:pPr>
              <w:pStyle w:val="Subtitle"/>
              <w:jc w:val="left"/>
            </w:pPr>
          </w:p>
        </w:tc>
      </w:tr>
    </w:tbl>
    <w:bookmarkEnd w:id="0"/>
    <w:p w14:paraId="39B52A93" w14:textId="25EA881E" w:rsidR="00C906A1" w:rsidRDefault="00C906A1" w:rsidP="00C906A1">
      <w:pPr>
        <w:pStyle w:val="Heading1"/>
        <w:shd w:val="clear" w:color="auto" w:fill="FFFFFF"/>
        <w:spacing w:before="75" w:line="312" w:lineRule="atLeast"/>
        <w:rPr>
          <w:rFonts w:ascii="Helvetica" w:hAnsi="Helvetica" w:cs="Helvetica"/>
          <w:b w:val="0"/>
          <w:color w:val="610B38"/>
          <w:sz w:val="44"/>
          <w:szCs w:val="44"/>
        </w:rPr>
      </w:pPr>
      <w:r>
        <w:rPr>
          <w:rFonts w:ascii="Helvetica" w:hAnsi="Helvetica" w:cs="Helvetica"/>
          <w:b w:val="0"/>
          <w:bCs/>
          <w:color w:val="610B38"/>
          <w:sz w:val="44"/>
          <w:szCs w:val="44"/>
        </w:rPr>
        <w:t>Generics in Java</w:t>
      </w:r>
    </w:p>
    <w:p w14:paraId="762F215D"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Java Generics</w:t>
      </w:r>
      <w:r>
        <w:rPr>
          <w:rFonts w:ascii="Verdana" w:hAnsi="Verdana"/>
          <w:color w:val="000000"/>
          <w:sz w:val="20"/>
          <w:szCs w:val="20"/>
        </w:rPr>
        <w:t> programming is introduced in J2SE 5 to deal with type-safe objects. It makes the code stable by detecting the bugs at compile time.</w:t>
      </w:r>
    </w:p>
    <w:p w14:paraId="091FF66F"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Before generics, we can store any type of objects in the collection, i.e., non-generic. Now generics force the java programmer to store a specific type of objects.</w:t>
      </w:r>
    </w:p>
    <w:p w14:paraId="2A3DA75D" w14:textId="77777777" w:rsidR="00C906A1" w:rsidRDefault="00C906A1" w:rsidP="00C906A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Advantage of Java Generics</w:t>
      </w:r>
    </w:p>
    <w:p w14:paraId="1A4A669D"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There are mainly 3 advantages of generics. They are as follows:</w:t>
      </w:r>
    </w:p>
    <w:p w14:paraId="334F67FB"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1) Type-safety:</w:t>
      </w:r>
      <w:r>
        <w:rPr>
          <w:rFonts w:ascii="Verdana" w:hAnsi="Verdana"/>
          <w:color w:val="000000"/>
          <w:sz w:val="20"/>
          <w:szCs w:val="20"/>
        </w:rPr>
        <w:t> We can hold only a single type of objects in generics. It doesn?t allow to store other objects.</w:t>
      </w:r>
    </w:p>
    <w:p w14:paraId="0854E4F3"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Without Generics, we can store any type of objects.</w:t>
      </w:r>
    </w:p>
    <w:p w14:paraId="3BDFECCF" w14:textId="77777777" w:rsidR="00C906A1" w:rsidRDefault="00C906A1" w:rsidP="00434BA8">
      <w:pPr>
        <w:pStyle w:val="alt"/>
        <w:numPr>
          <w:ilvl w:val="0"/>
          <w:numId w:val="8"/>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 list = </w:t>
      </w:r>
      <w:r>
        <w:rPr>
          <w:rStyle w:val="keyword"/>
          <w:rFonts w:ascii="Verdana" w:eastAsiaTheme="minorEastAsia" w:hAnsi="Verdana"/>
          <w:b/>
          <w:bCs/>
          <w:color w:val="006699"/>
          <w:sz w:val="20"/>
          <w:szCs w:val="20"/>
          <w:bdr w:val="none" w:sz="0" w:space="0" w:color="auto" w:frame="1"/>
        </w:rPr>
        <w:t>new</w:t>
      </w:r>
      <w:r>
        <w:rPr>
          <w:rFonts w:ascii="Verdana" w:hAnsi="Verdana"/>
          <w:color w:val="000000"/>
          <w:sz w:val="20"/>
          <w:szCs w:val="20"/>
          <w:bdr w:val="none" w:sz="0" w:space="0" w:color="auto" w:frame="1"/>
        </w:rPr>
        <w:t> ArrayList();    </w:t>
      </w:r>
    </w:p>
    <w:p w14:paraId="188C9353" w14:textId="77777777" w:rsidR="00C906A1" w:rsidRDefault="00C906A1" w:rsidP="00434BA8">
      <w:pPr>
        <w:numPr>
          <w:ilvl w:val="0"/>
          <w:numId w:val="8"/>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14:paraId="63FC8DA0" w14:textId="77777777" w:rsidR="00C906A1" w:rsidRDefault="00C906A1" w:rsidP="00434BA8">
      <w:pPr>
        <w:pStyle w:val="alt"/>
        <w:numPr>
          <w:ilvl w:val="0"/>
          <w:numId w:val="8"/>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"10"</w:t>
      </w:r>
      <w:r>
        <w:rPr>
          <w:rFonts w:ascii="Verdana" w:hAnsi="Verdana"/>
          <w:color w:val="000000"/>
          <w:sz w:val="20"/>
          <w:szCs w:val="20"/>
          <w:bdr w:val="none" w:sz="0" w:space="0" w:color="auto" w:frame="1"/>
        </w:rPr>
        <w:t>);  </w:t>
      </w:r>
    </w:p>
    <w:p w14:paraId="6AD20EFC" w14:textId="77777777" w:rsidR="00C906A1" w:rsidRDefault="00C906A1" w:rsidP="00434BA8">
      <w:pPr>
        <w:numPr>
          <w:ilvl w:val="0"/>
          <w:numId w:val="8"/>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With Generics, it is required to specify the type of object we need to store.  </w:t>
      </w:r>
    </w:p>
    <w:p w14:paraId="1795CDEA" w14:textId="77777777" w:rsidR="00C906A1" w:rsidRDefault="00C906A1" w:rsidP="00434BA8">
      <w:pPr>
        <w:pStyle w:val="alt"/>
        <w:numPr>
          <w:ilvl w:val="0"/>
          <w:numId w:val="8"/>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List&lt;Integer&gt; list = </w:t>
      </w:r>
      <w:r>
        <w:rPr>
          <w:rStyle w:val="keyword"/>
          <w:rFonts w:ascii="Verdana" w:eastAsiaTheme="minorEastAsia" w:hAnsi="Verdana"/>
          <w:b/>
          <w:bCs/>
          <w:color w:val="006699"/>
          <w:sz w:val="20"/>
          <w:szCs w:val="20"/>
          <w:bdr w:val="none" w:sz="0" w:space="0" w:color="auto" w:frame="1"/>
        </w:rPr>
        <w:t>new</w:t>
      </w:r>
      <w:r>
        <w:rPr>
          <w:rFonts w:ascii="Verdana" w:hAnsi="Verdana"/>
          <w:color w:val="000000"/>
          <w:sz w:val="20"/>
          <w:szCs w:val="20"/>
          <w:bdr w:val="none" w:sz="0" w:space="0" w:color="auto" w:frame="1"/>
        </w:rPr>
        <w:t> ArrayList&lt;Integer&gt;();    </w:t>
      </w:r>
    </w:p>
    <w:p w14:paraId="690940EE" w14:textId="77777777" w:rsidR="00C906A1" w:rsidRDefault="00C906A1" w:rsidP="00434BA8">
      <w:pPr>
        <w:numPr>
          <w:ilvl w:val="0"/>
          <w:numId w:val="8"/>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p>
    <w:p w14:paraId="230CC9C6" w14:textId="77777777" w:rsidR="00C906A1" w:rsidRDefault="00C906A1" w:rsidP="00434BA8">
      <w:pPr>
        <w:pStyle w:val="alt"/>
        <w:numPr>
          <w:ilvl w:val="0"/>
          <w:numId w:val="8"/>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"10"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 compile-time error</w:t>
      </w:r>
      <w:r>
        <w:rPr>
          <w:rFonts w:ascii="Verdana" w:hAnsi="Verdana"/>
          <w:color w:val="000000"/>
          <w:sz w:val="20"/>
          <w:szCs w:val="20"/>
          <w:bdr w:val="none" w:sz="0" w:space="0" w:color="auto" w:frame="1"/>
        </w:rPr>
        <w:t>  </w:t>
      </w:r>
    </w:p>
    <w:p w14:paraId="3CA56634"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2) Type casting is not required:</w:t>
      </w:r>
      <w:r>
        <w:rPr>
          <w:rFonts w:ascii="Verdana" w:hAnsi="Verdana"/>
          <w:color w:val="000000"/>
          <w:sz w:val="20"/>
          <w:szCs w:val="20"/>
        </w:rPr>
        <w:t> There is no need to typecast the object.</w:t>
      </w:r>
    </w:p>
    <w:p w14:paraId="304EB85A"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Before Generics, we need to type cast.</w:t>
      </w:r>
    </w:p>
    <w:p w14:paraId="570317E8" w14:textId="77777777" w:rsidR="00C906A1" w:rsidRDefault="00C906A1" w:rsidP="00434BA8">
      <w:pPr>
        <w:pStyle w:val="alt"/>
        <w:numPr>
          <w:ilvl w:val="0"/>
          <w:numId w:val="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 list = </w:t>
      </w:r>
      <w:r>
        <w:rPr>
          <w:rStyle w:val="keyword"/>
          <w:rFonts w:ascii="Verdana" w:eastAsiaTheme="minorEastAsia" w:hAnsi="Verdana"/>
          <w:b/>
          <w:bCs/>
          <w:color w:val="006699"/>
          <w:sz w:val="20"/>
          <w:szCs w:val="20"/>
          <w:bdr w:val="none" w:sz="0" w:space="0" w:color="auto" w:frame="1"/>
        </w:rPr>
        <w:t>new</w:t>
      </w:r>
      <w:r>
        <w:rPr>
          <w:rFonts w:ascii="Verdana" w:hAnsi="Verdana"/>
          <w:color w:val="000000"/>
          <w:sz w:val="20"/>
          <w:szCs w:val="20"/>
          <w:bdr w:val="none" w:sz="0" w:space="0" w:color="auto" w:frame="1"/>
        </w:rPr>
        <w:t> ArrayList();    </w:t>
      </w:r>
    </w:p>
    <w:p w14:paraId="2CB8F680" w14:textId="77777777" w:rsidR="00C906A1" w:rsidRDefault="00C906A1" w:rsidP="00434BA8">
      <w:pPr>
        <w:numPr>
          <w:ilvl w:val="0"/>
          <w:numId w:val="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14:paraId="4ED55076" w14:textId="77777777" w:rsidR="00C906A1" w:rsidRDefault="00C906A1" w:rsidP="00434BA8">
      <w:pPr>
        <w:pStyle w:val="alt"/>
        <w:numPr>
          <w:ilvl w:val="0"/>
          <w:numId w:val="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String s = (String) list.get(</w:t>
      </w:r>
      <w:r>
        <w:rPr>
          <w:rStyle w:val="number"/>
          <w:rFonts w:ascii="Verdana" w:eastAsiaTheme="majorEastAsia" w:hAnsi="Verdana"/>
          <w:color w:val="C00000"/>
          <w:sz w:val="20"/>
          <w:szCs w:val="20"/>
          <w:bdr w:val="none" w:sz="0" w:space="0" w:color="auto" w:frame="1"/>
        </w:rPr>
        <w:t>0</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//typecasting  </w:t>
      </w:r>
      <w:r>
        <w:rPr>
          <w:rFonts w:ascii="Verdana" w:hAnsi="Verdana"/>
          <w:color w:val="000000"/>
          <w:sz w:val="20"/>
          <w:szCs w:val="20"/>
          <w:bdr w:val="none" w:sz="0" w:space="0" w:color="auto" w:frame="1"/>
        </w:rPr>
        <w:t>  </w:t>
      </w:r>
    </w:p>
    <w:p w14:paraId="687C8F0A" w14:textId="77777777" w:rsidR="00C906A1" w:rsidRDefault="00C906A1" w:rsidP="00434BA8">
      <w:pPr>
        <w:numPr>
          <w:ilvl w:val="0"/>
          <w:numId w:val="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After Generics, we don't need to typecast the object.  </w:t>
      </w:r>
    </w:p>
    <w:p w14:paraId="0D885A1D" w14:textId="77777777" w:rsidR="00C906A1" w:rsidRDefault="00C906A1" w:rsidP="00434BA8">
      <w:pPr>
        <w:pStyle w:val="alt"/>
        <w:numPr>
          <w:ilvl w:val="0"/>
          <w:numId w:val="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List&lt;String&gt; list = </w:t>
      </w:r>
      <w:r>
        <w:rPr>
          <w:rStyle w:val="keyword"/>
          <w:rFonts w:ascii="Verdana" w:eastAsiaTheme="minorEastAsi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14:paraId="42F5B817" w14:textId="77777777" w:rsidR="00C906A1" w:rsidRDefault="00C906A1" w:rsidP="00434BA8">
      <w:pPr>
        <w:numPr>
          <w:ilvl w:val="0"/>
          <w:numId w:val="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14:paraId="67A434FA" w14:textId="77777777" w:rsidR="00C906A1" w:rsidRDefault="00C906A1" w:rsidP="00434BA8">
      <w:pPr>
        <w:pStyle w:val="alt"/>
        <w:numPr>
          <w:ilvl w:val="0"/>
          <w:numId w:val="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String s = list.get(</w:t>
      </w:r>
      <w:r>
        <w:rPr>
          <w:rStyle w:val="number"/>
          <w:rFonts w:ascii="Verdana" w:eastAsiaTheme="majorEastAsia" w:hAnsi="Verdana"/>
          <w:color w:val="C00000"/>
          <w:sz w:val="20"/>
          <w:szCs w:val="20"/>
          <w:bdr w:val="none" w:sz="0" w:space="0" w:color="auto" w:frame="1"/>
        </w:rPr>
        <w:t>0</w:t>
      </w:r>
      <w:r>
        <w:rPr>
          <w:rFonts w:ascii="Verdana" w:hAnsi="Verdana"/>
          <w:color w:val="000000"/>
          <w:sz w:val="20"/>
          <w:szCs w:val="20"/>
          <w:bdr w:val="none" w:sz="0" w:space="0" w:color="auto" w:frame="1"/>
        </w:rPr>
        <w:t>);    </w:t>
      </w:r>
    </w:p>
    <w:p w14:paraId="219146DE"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3) Compile-Time Checking:</w:t>
      </w:r>
      <w:r>
        <w:rPr>
          <w:rFonts w:ascii="Verdana" w:hAnsi="Verdana"/>
          <w:color w:val="000000"/>
          <w:sz w:val="20"/>
          <w:szCs w:val="20"/>
        </w:rPr>
        <w:t> It is checked at compile time so problem will not occur at runtime. The good programming strategy says it is far better to handle the problem at compile time than runtime.</w:t>
      </w:r>
    </w:p>
    <w:p w14:paraId="5D5889A4" w14:textId="77777777" w:rsidR="00C906A1" w:rsidRDefault="00C906A1" w:rsidP="00434BA8">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List&lt;String&gt; list = </w:t>
      </w:r>
      <w:r>
        <w:rPr>
          <w:rStyle w:val="keyword"/>
          <w:rFonts w:ascii="Verdana" w:eastAsiaTheme="minorEastAsi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14:paraId="28A52E00" w14:textId="77777777" w:rsidR="00C906A1" w:rsidRDefault="00C906A1" w:rsidP="00434BA8">
      <w:pPr>
        <w:numPr>
          <w:ilvl w:val="0"/>
          <w:numId w:val="1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14:paraId="63E26C2C" w14:textId="77777777" w:rsidR="00C906A1" w:rsidRDefault="00C906A1" w:rsidP="00434BA8">
      <w:pPr>
        <w:pStyle w:val="alt"/>
        <w:numPr>
          <w:ilvl w:val="0"/>
          <w:numId w:val="1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number"/>
          <w:rFonts w:ascii="Verdana" w:eastAsiaTheme="majorEastAsia" w:hAnsi="Verdana"/>
          <w:color w:val="C00000"/>
          <w:sz w:val="20"/>
          <w:szCs w:val="20"/>
          <w:bdr w:val="none" w:sz="0" w:space="0" w:color="auto" w:frame="1"/>
        </w:rPr>
        <w:t>32</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//Compile Time Error  </w:t>
      </w:r>
      <w:r>
        <w:rPr>
          <w:rFonts w:ascii="Verdana" w:hAnsi="Verdana"/>
          <w:color w:val="000000"/>
          <w:sz w:val="20"/>
          <w:szCs w:val="20"/>
          <w:bdr w:val="none" w:sz="0" w:space="0" w:color="auto" w:frame="1"/>
        </w:rPr>
        <w:t>  </w:t>
      </w:r>
    </w:p>
    <w:p w14:paraId="005CBA57"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Syntax</w:t>
      </w:r>
      <w:r>
        <w:rPr>
          <w:rFonts w:ascii="Verdana" w:hAnsi="Verdana"/>
          <w:color w:val="000000"/>
          <w:sz w:val="20"/>
          <w:szCs w:val="20"/>
        </w:rPr>
        <w:t> to use generic collection</w:t>
      </w:r>
    </w:p>
    <w:p w14:paraId="006553BB" w14:textId="77777777" w:rsidR="00C906A1" w:rsidRDefault="00C906A1" w:rsidP="00434BA8">
      <w:pPr>
        <w:pStyle w:val="alt"/>
        <w:numPr>
          <w:ilvl w:val="0"/>
          <w:numId w:val="11"/>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ClassOrInterface&lt;Type&gt;    </w:t>
      </w:r>
    </w:p>
    <w:p w14:paraId="4A49E249"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Example</w:t>
      </w:r>
      <w:r>
        <w:rPr>
          <w:rFonts w:ascii="Verdana" w:hAnsi="Verdana"/>
          <w:color w:val="000000"/>
          <w:sz w:val="20"/>
          <w:szCs w:val="20"/>
        </w:rPr>
        <w:t> to use Generics in java</w:t>
      </w:r>
    </w:p>
    <w:p w14:paraId="0F7AD8F6" w14:textId="77777777" w:rsidR="00C906A1" w:rsidRDefault="00C906A1" w:rsidP="00434BA8">
      <w:pPr>
        <w:pStyle w:val="alt"/>
        <w:numPr>
          <w:ilvl w:val="0"/>
          <w:numId w:val="1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ArrayList&lt;String&gt;    </w:t>
      </w:r>
    </w:p>
    <w:p w14:paraId="76E20A0A" w14:textId="77777777" w:rsidR="00C906A1" w:rsidRDefault="00C906A1" w:rsidP="00C906A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Full Example of Generics in Java</w:t>
      </w:r>
    </w:p>
    <w:p w14:paraId="58A81612"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Here, we are using the ArrayList class, but you can use any collection class such as ArrayList, LinkedList, HashSet, TreeSet, HashMap, Comparator etc.</w:t>
      </w:r>
    </w:p>
    <w:p w14:paraId="436394DE" w14:textId="77777777" w:rsidR="00C906A1" w:rsidRDefault="00C906A1" w:rsidP="00434BA8">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14:paraId="5E52EACE" w14:textId="77777777" w:rsidR="00C906A1" w:rsidRDefault="00C906A1" w:rsidP="00434BA8">
      <w:pPr>
        <w:numPr>
          <w:ilvl w:val="0"/>
          <w:numId w:val="13"/>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TestGenerics1{  </w:t>
      </w:r>
    </w:p>
    <w:p w14:paraId="2E06B8BA" w14:textId="77777777" w:rsidR="00C906A1" w:rsidRDefault="00C906A1" w:rsidP="00434BA8">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2E993E2" w14:textId="77777777" w:rsidR="00C906A1" w:rsidRDefault="00C906A1" w:rsidP="00434BA8">
      <w:pPr>
        <w:numPr>
          <w:ilvl w:val="0"/>
          <w:numId w:val="13"/>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ArrayList&lt;String&gt; list=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14:paraId="65DB168C" w14:textId="77777777" w:rsidR="00C906A1" w:rsidRDefault="00C906A1" w:rsidP="00434BA8">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p>
    <w:p w14:paraId="20FCE3B6" w14:textId="77777777" w:rsidR="00C906A1" w:rsidRDefault="00C906A1" w:rsidP="00434BA8">
      <w:pPr>
        <w:numPr>
          <w:ilvl w:val="0"/>
          <w:numId w:val="13"/>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"jai"</w:t>
      </w:r>
      <w:r>
        <w:rPr>
          <w:rFonts w:ascii="Verdana" w:hAnsi="Verdana"/>
          <w:color w:val="000000"/>
          <w:sz w:val="20"/>
          <w:szCs w:val="20"/>
          <w:bdr w:val="none" w:sz="0" w:space="0" w:color="auto" w:frame="1"/>
        </w:rPr>
        <w:t>);  </w:t>
      </w:r>
    </w:p>
    <w:p w14:paraId="20B87158" w14:textId="77777777" w:rsidR="00C906A1" w:rsidRDefault="00C906A1" w:rsidP="00434BA8">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//list.add(32);//compile time error</w:t>
      </w:r>
      <w:r>
        <w:rPr>
          <w:rFonts w:ascii="Verdana" w:hAnsi="Verdana"/>
          <w:color w:val="000000"/>
          <w:sz w:val="20"/>
          <w:szCs w:val="20"/>
          <w:bdr w:val="none" w:sz="0" w:space="0" w:color="auto" w:frame="1"/>
        </w:rPr>
        <w:t>  </w:t>
      </w:r>
    </w:p>
    <w:p w14:paraId="5EE10799" w14:textId="77777777" w:rsidR="00C906A1" w:rsidRDefault="00C906A1" w:rsidP="00434BA8">
      <w:pPr>
        <w:numPr>
          <w:ilvl w:val="0"/>
          <w:numId w:val="13"/>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9ED4F1F" w14:textId="77777777" w:rsidR="00C906A1" w:rsidRDefault="00C906A1" w:rsidP="00434BA8">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String s=list.get(</w:t>
      </w:r>
      <w:r>
        <w:rPr>
          <w:rStyle w:val="number"/>
          <w:rFonts w:ascii="Verdana" w:eastAsiaTheme="majorEastAsi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//type casting is not required</w:t>
      </w:r>
      <w:r>
        <w:rPr>
          <w:rFonts w:ascii="Verdana" w:hAnsi="Verdana"/>
          <w:color w:val="000000"/>
          <w:sz w:val="20"/>
          <w:szCs w:val="20"/>
          <w:bdr w:val="none" w:sz="0" w:space="0" w:color="auto" w:frame="1"/>
        </w:rPr>
        <w:t>  </w:t>
      </w:r>
    </w:p>
    <w:p w14:paraId="20015099" w14:textId="77777777" w:rsidR="00C906A1" w:rsidRDefault="00C906A1" w:rsidP="00434BA8">
      <w:pPr>
        <w:numPr>
          <w:ilvl w:val="0"/>
          <w:numId w:val="13"/>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"element is: "</w:t>
      </w:r>
      <w:r>
        <w:rPr>
          <w:rFonts w:ascii="Verdana" w:hAnsi="Verdana"/>
          <w:color w:val="000000"/>
          <w:sz w:val="20"/>
          <w:szCs w:val="20"/>
          <w:bdr w:val="none" w:sz="0" w:space="0" w:color="auto" w:frame="1"/>
        </w:rPr>
        <w:t>+s);  </w:t>
      </w:r>
    </w:p>
    <w:p w14:paraId="6D7DCCA1" w14:textId="77777777" w:rsidR="00C906A1" w:rsidRDefault="00C906A1" w:rsidP="00434BA8">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E202E88" w14:textId="77777777" w:rsidR="00C906A1" w:rsidRDefault="00C906A1" w:rsidP="00434BA8">
      <w:pPr>
        <w:numPr>
          <w:ilvl w:val="0"/>
          <w:numId w:val="13"/>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Iterator&lt;String&gt; itr=list.iterator();  </w:t>
      </w:r>
    </w:p>
    <w:p w14:paraId="03A5DC92" w14:textId="77777777" w:rsidR="00C906A1" w:rsidRDefault="00C906A1" w:rsidP="00434BA8">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14:paraId="0D0B7342" w14:textId="77777777" w:rsidR="00C906A1" w:rsidRDefault="00C906A1" w:rsidP="00434BA8">
      <w:pPr>
        <w:numPr>
          <w:ilvl w:val="0"/>
          <w:numId w:val="13"/>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14:paraId="0B515085" w14:textId="77777777" w:rsidR="00C906A1" w:rsidRDefault="00C906A1" w:rsidP="00434BA8">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98AB1DE" w14:textId="77777777" w:rsidR="00C906A1" w:rsidRDefault="00C906A1" w:rsidP="00434BA8">
      <w:pPr>
        <w:numPr>
          <w:ilvl w:val="0"/>
          <w:numId w:val="13"/>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8D66A49" w14:textId="77777777" w:rsidR="00C906A1" w:rsidRDefault="00C906A1" w:rsidP="00434BA8">
      <w:pPr>
        <w:pStyle w:val="alt"/>
        <w:numPr>
          <w:ilvl w:val="0"/>
          <w:numId w:val="13"/>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4B86E28" w14:textId="77777777" w:rsidR="00C906A1" w:rsidRDefault="00C906A1" w:rsidP="00C906A1">
      <w:pPr>
        <w:rPr>
          <w:rFonts w:ascii="Times New Roman" w:hAnsi="Times New Roman"/>
          <w:color w:val="auto"/>
          <w:szCs w:val="24"/>
        </w:rPr>
      </w:pPr>
    </w:p>
    <w:p w14:paraId="32669CC5" w14:textId="77777777" w:rsidR="00C906A1" w:rsidRDefault="00C906A1" w:rsidP="00434BA8">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14:paraId="2598F9CD" w14:textId="77777777" w:rsidR="00C906A1" w:rsidRDefault="00C906A1" w:rsidP="00434BA8">
      <w:pPr>
        <w:numPr>
          <w:ilvl w:val="0"/>
          <w:numId w:val="14"/>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TestGenerics1{  </w:t>
      </w:r>
    </w:p>
    <w:p w14:paraId="78B3E4D7" w14:textId="77777777" w:rsidR="00C906A1" w:rsidRDefault="00C906A1" w:rsidP="00434BA8">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285F153A" w14:textId="77777777" w:rsidR="00C906A1" w:rsidRDefault="00C906A1" w:rsidP="00434BA8">
      <w:pPr>
        <w:numPr>
          <w:ilvl w:val="0"/>
          <w:numId w:val="1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ArrayList&lt;String&gt; list=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ArrayList&lt;String&gt;();  </w:t>
      </w:r>
    </w:p>
    <w:p w14:paraId="62BE1521" w14:textId="77777777" w:rsidR="00C906A1" w:rsidRDefault="00C906A1" w:rsidP="00434BA8">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"rahul"</w:t>
      </w:r>
      <w:r>
        <w:rPr>
          <w:rFonts w:ascii="Verdana" w:hAnsi="Verdana"/>
          <w:color w:val="000000"/>
          <w:sz w:val="20"/>
          <w:szCs w:val="20"/>
          <w:bdr w:val="none" w:sz="0" w:space="0" w:color="auto" w:frame="1"/>
        </w:rPr>
        <w:t>);  </w:t>
      </w:r>
    </w:p>
    <w:p w14:paraId="313D82A2" w14:textId="77777777" w:rsidR="00C906A1" w:rsidRDefault="00C906A1" w:rsidP="00434BA8">
      <w:pPr>
        <w:numPr>
          <w:ilvl w:val="0"/>
          <w:numId w:val="1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list.add(</w:t>
      </w:r>
      <w:r>
        <w:rPr>
          <w:rStyle w:val="string"/>
          <w:rFonts w:ascii="Verdana" w:hAnsi="Verdana"/>
          <w:color w:val="0000FF"/>
          <w:sz w:val="20"/>
          <w:szCs w:val="20"/>
          <w:bdr w:val="none" w:sz="0" w:space="0" w:color="auto" w:frame="1"/>
        </w:rPr>
        <w:t>"jai"</w:t>
      </w:r>
      <w:r>
        <w:rPr>
          <w:rFonts w:ascii="Verdana" w:hAnsi="Verdana"/>
          <w:color w:val="000000"/>
          <w:sz w:val="20"/>
          <w:szCs w:val="20"/>
          <w:bdr w:val="none" w:sz="0" w:space="0" w:color="auto" w:frame="1"/>
        </w:rPr>
        <w:t>);  </w:t>
      </w:r>
    </w:p>
    <w:p w14:paraId="1FC94D0E" w14:textId="77777777" w:rsidR="00C906A1" w:rsidRDefault="00C906A1" w:rsidP="00434BA8">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//list.add(32);//compile time error</w:t>
      </w:r>
      <w:r>
        <w:rPr>
          <w:rFonts w:ascii="Verdana" w:hAnsi="Verdana"/>
          <w:color w:val="000000"/>
          <w:sz w:val="20"/>
          <w:szCs w:val="20"/>
          <w:bdr w:val="none" w:sz="0" w:space="0" w:color="auto" w:frame="1"/>
        </w:rPr>
        <w:t>  </w:t>
      </w:r>
    </w:p>
    <w:p w14:paraId="089DE183" w14:textId="77777777" w:rsidR="00C906A1" w:rsidRDefault="00C906A1" w:rsidP="00434BA8">
      <w:pPr>
        <w:numPr>
          <w:ilvl w:val="0"/>
          <w:numId w:val="1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BE126BF" w14:textId="77777777" w:rsidR="00C906A1" w:rsidRDefault="00C906A1" w:rsidP="00434BA8">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String s=list.get(</w:t>
      </w:r>
      <w:r>
        <w:rPr>
          <w:rStyle w:val="number"/>
          <w:rFonts w:ascii="Verdana" w:eastAsiaTheme="majorEastAsi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//type casting is not required</w:t>
      </w:r>
      <w:r>
        <w:rPr>
          <w:rFonts w:ascii="Verdana" w:hAnsi="Verdana"/>
          <w:color w:val="000000"/>
          <w:sz w:val="20"/>
          <w:szCs w:val="20"/>
          <w:bdr w:val="none" w:sz="0" w:space="0" w:color="auto" w:frame="1"/>
        </w:rPr>
        <w:t>  </w:t>
      </w:r>
    </w:p>
    <w:p w14:paraId="77984427" w14:textId="77777777" w:rsidR="00C906A1" w:rsidRDefault="00C906A1" w:rsidP="00434BA8">
      <w:pPr>
        <w:numPr>
          <w:ilvl w:val="0"/>
          <w:numId w:val="1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"element is: "</w:t>
      </w:r>
      <w:r>
        <w:rPr>
          <w:rFonts w:ascii="Verdana" w:hAnsi="Verdana"/>
          <w:color w:val="000000"/>
          <w:sz w:val="20"/>
          <w:szCs w:val="20"/>
          <w:bdr w:val="none" w:sz="0" w:space="0" w:color="auto" w:frame="1"/>
        </w:rPr>
        <w:t>+s);  </w:t>
      </w:r>
    </w:p>
    <w:p w14:paraId="277B730C" w14:textId="77777777" w:rsidR="00C906A1" w:rsidRDefault="00C906A1" w:rsidP="00434BA8">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5F955F8" w14:textId="77777777" w:rsidR="00C906A1" w:rsidRDefault="00C906A1" w:rsidP="00434BA8">
      <w:pPr>
        <w:numPr>
          <w:ilvl w:val="0"/>
          <w:numId w:val="1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Iterator&lt;String&gt; itr=list.iterator();  </w:t>
      </w:r>
    </w:p>
    <w:p w14:paraId="0963F74B" w14:textId="77777777" w:rsidR="00C906A1" w:rsidRDefault="00C906A1" w:rsidP="00434BA8">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14:paraId="5B12B6CF" w14:textId="77777777" w:rsidR="00C906A1" w:rsidRDefault="00C906A1" w:rsidP="00434BA8">
      <w:pPr>
        <w:numPr>
          <w:ilvl w:val="0"/>
          <w:numId w:val="1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System.out.println(itr.next());  </w:t>
      </w:r>
    </w:p>
    <w:p w14:paraId="77FC16BC" w14:textId="77777777" w:rsidR="00C906A1" w:rsidRDefault="00C906A1" w:rsidP="00434BA8">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D012DF3" w14:textId="77777777" w:rsidR="00C906A1" w:rsidRDefault="00C906A1" w:rsidP="00434BA8">
      <w:pPr>
        <w:numPr>
          <w:ilvl w:val="0"/>
          <w:numId w:val="1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14C7C4C" w14:textId="77777777" w:rsidR="00C906A1" w:rsidRDefault="00C906A1" w:rsidP="00434BA8">
      <w:pPr>
        <w:pStyle w:val="alt"/>
        <w:numPr>
          <w:ilvl w:val="0"/>
          <w:numId w:val="1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DE3E351" w14:textId="77777777" w:rsidR="00C906A1" w:rsidRDefault="00C906A1" w:rsidP="00C906A1">
      <w:pPr>
        <w:pStyle w:val="NormalWeb"/>
        <w:shd w:val="clear" w:color="auto" w:fill="FFFFFF"/>
        <w:rPr>
          <w:rFonts w:ascii="Verdana" w:hAnsi="Verdana"/>
          <w:color w:val="000000"/>
          <w:sz w:val="20"/>
          <w:szCs w:val="20"/>
        </w:rPr>
      </w:pPr>
      <w:bookmarkStart w:id="1" w:name="_GoBack"/>
      <w:bookmarkEnd w:id="1"/>
      <w:r>
        <w:rPr>
          <w:rStyle w:val="Strong"/>
          <w:rFonts w:ascii="Verdana" w:hAnsi="Verdana"/>
          <w:color w:val="000000"/>
          <w:sz w:val="20"/>
          <w:szCs w:val="20"/>
        </w:rPr>
        <w:t>Output:</w:t>
      </w:r>
    </w:p>
    <w:p w14:paraId="0A948474" w14:textId="77777777" w:rsidR="00C906A1" w:rsidRDefault="00C906A1" w:rsidP="00C906A1">
      <w:pPr>
        <w:pStyle w:val="HTMLPreformatted"/>
        <w:shd w:val="clear" w:color="auto" w:fill="F9FBF9"/>
        <w:rPr>
          <w:color w:val="000000"/>
        </w:rPr>
      </w:pPr>
      <w:r>
        <w:rPr>
          <w:color w:val="000000"/>
        </w:rPr>
        <w:t>element is: jai</w:t>
      </w:r>
    </w:p>
    <w:p w14:paraId="7EAA0A70" w14:textId="77777777" w:rsidR="00C906A1" w:rsidRDefault="00C906A1" w:rsidP="00C906A1">
      <w:pPr>
        <w:pStyle w:val="HTMLPreformatted"/>
        <w:shd w:val="clear" w:color="auto" w:fill="F9FBF9"/>
        <w:rPr>
          <w:color w:val="000000"/>
        </w:rPr>
      </w:pPr>
      <w:r>
        <w:rPr>
          <w:color w:val="000000"/>
        </w:rPr>
        <w:t>rahul</w:t>
      </w:r>
    </w:p>
    <w:p w14:paraId="5C5F62A5" w14:textId="77777777" w:rsidR="00C906A1" w:rsidRDefault="00C906A1" w:rsidP="00C906A1">
      <w:pPr>
        <w:pStyle w:val="HTMLPreformatted"/>
        <w:shd w:val="clear" w:color="auto" w:fill="F9FBF9"/>
        <w:rPr>
          <w:color w:val="000000"/>
        </w:rPr>
      </w:pPr>
      <w:r>
        <w:rPr>
          <w:color w:val="000000"/>
        </w:rPr>
        <w:t xml:space="preserve">jai </w:t>
      </w:r>
    </w:p>
    <w:p w14:paraId="52584CCD" w14:textId="77777777" w:rsidR="00C906A1" w:rsidRDefault="00C906A1" w:rsidP="00C906A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Example of Java Generics using Map</w:t>
      </w:r>
    </w:p>
    <w:p w14:paraId="20872DCA"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Now we are going to use map elements using generics. Here, we need to pass key and value. Let us understand it by a simple example:</w:t>
      </w:r>
    </w:p>
    <w:p w14:paraId="7CF465A3" w14:textId="77777777" w:rsidR="00C906A1" w:rsidRDefault="00C906A1" w:rsidP="00434BA8">
      <w:pPr>
        <w:pStyle w:val="alt"/>
        <w:numPr>
          <w:ilvl w:val="0"/>
          <w:numId w:val="15"/>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14:paraId="46EC1474" w14:textId="77777777" w:rsidR="00C906A1" w:rsidRDefault="00C906A1" w:rsidP="00434BA8">
      <w:pPr>
        <w:numPr>
          <w:ilvl w:val="0"/>
          <w:numId w:val="15"/>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TestGenerics2{  </w:t>
      </w:r>
    </w:p>
    <w:p w14:paraId="69D971E4" w14:textId="77777777" w:rsidR="00C906A1" w:rsidRDefault="00C906A1" w:rsidP="00434BA8">
      <w:pPr>
        <w:pStyle w:val="alt"/>
        <w:numPr>
          <w:ilvl w:val="0"/>
          <w:numId w:val="15"/>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5F32A2B" w14:textId="77777777" w:rsidR="00C906A1" w:rsidRDefault="00C906A1" w:rsidP="00434BA8">
      <w:pPr>
        <w:numPr>
          <w:ilvl w:val="0"/>
          <w:numId w:val="15"/>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Map&lt;Integer,String&gt; map=</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HashMap&lt;Integer,String&gt;();  </w:t>
      </w:r>
    </w:p>
    <w:p w14:paraId="6CA59480" w14:textId="77777777" w:rsidR="00C906A1" w:rsidRDefault="00C906A1" w:rsidP="00434BA8">
      <w:pPr>
        <w:pStyle w:val="alt"/>
        <w:numPr>
          <w:ilvl w:val="0"/>
          <w:numId w:val="1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map.put(</w:t>
      </w:r>
      <w:r>
        <w:rPr>
          <w:rStyle w:val="number"/>
          <w:rFonts w:ascii="Verdana" w:eastAsiaTheme="majorEastAsi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"vijay"</w:t>
      </w:r>
      <w:r>
        <w:rPr>
          <w:rFonts w:ascii="Verdana" w:hAnsi="Verdana"/>
          <w:color w:val="000000"/>
          <w:sz w:val="20"/>
          <w:szCs w:val="20"/>
          <w:bdr w:val="none" w:sz="0" w:space="0" w:color="auto" w:frame="1"/>
        </w:rPr>
        <w:t>);  </w:t>
      </w:r>
    </w:p>
    <w:p w14:paraId="273EED62" w14:textId="77777777" w:rsidR="00C906A1" w:rsidRDefault="00C906A1" w:rsidP="00434BA8">
      <w:pPr>
        <w:numPr>
          <w:ilvl w:val="0"/>
          <w:numId w:val="15"/>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map.put(</w:t>
      </w:r>
      <w:r>
        <w:rPr>
          <w:rStyle w:val="number"/>
          <w:rFonts w:ascii="Verdana" w:hAnsi="Verdana"/>
          <w:color w:val="C00000"/>
          <w:sz w:val="20"/>
          <w:szCs w:val="20"/>
          <w:bdr w:val="none" w:sz="0" w:space="0" w:color="auto" w:frame="1"/>
        </w:rPr>
        <w:t>4</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"umesh"</w:t>
      </w:r>
      <w:r>
        <w:rPr>
          <w:rFonts w:ascii="Verdana" w:hAnsi="Verdana"/>
          <w:color w:val="000000"/>
          <w:sz w:val="20"/>
          <w:szCs w:val="20"/>
          <w:bdr w:val="none" w:sz="0" w:space="0" w:color="auto" w:frame="1"/>
        </w:rPr>
        <w:t>);  </w:t>
      </w:r>
    </w:p>
    <w:p w14:paraId="34259E3F" w14:textId="77777777" w:rsidR="00C906A1" w:rsidRDefault="00C906A1" w:rsidP="00434BA8">
      <w:pPr>
        <w:pStyle w:val="alt"/>
        <w:numPr>
          <w:ilvl w:val="0"/>
          <w:numId w:val="1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map.put(</w:t>
      </w:r>
      <w:r>
        <w:rPr>
          <w:rStyle w:val="number"/>
          <w:rFonts w:ascii="Verdana" w:eastAsiaTheme="majorEastAsi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"ankit"</w:t>
      </w:r>
      <w:r>
        <w:rPr>
          <w:rFonts w:ascii="Verdana" w:hAnsi="Verdana"/>
          <w:color w:val="000000"/>
          <w:sz w:val="20"/>
          <w:szCs w:val="20"/>
          <w:bdr w:val="none" w:sz="0" w:space="0" w:color="auto" w:frame="1"/>
        </w:rPr>
        <w:t>);  </w:t>
      </w:r>
    </w:p>
    <w:p w14:paraId="2234A1F8" w14:textId="77777777" w:rsidR="00C906A1" w:rsidRDefault="00C906A1" w:rsidP="00434BA8">
      <w:pPr>
        <w:numPr>
          <w:ilvl w:val="0"/>
          <w:numId w:val="15"/>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8365AB8" w14:textId="77777777" w:rsidR="00C906A1" w:rsidRDefault="00C906A1" w:rsidP="00434BA8">
      <w:pPr>
        <w:pStyle w:val="alt"/>
        <w:numPr>
          <w:ilvl w:val="0"/>
          <w:numId w:val="15"/>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//Now use Map.Entry for Set and Iterator</w:t>
      </w:r>
      <w:r>
        <w:rPr>
          <w:rFonts w:ascii="Verdana" w:hAnsi="Verdana"/>
          <w:color w:val="000000"/>
          <w:sz w:val="20"/>
          <w:szCs w:val="20"/>
          <w:bdr w:val="none" w:sz="0" w:space="0" w:color="auto" w:frame="1"/>
        </w:rPr>
        <w:t>  </w:t>
      </w:r>
    </w:p>
    <w:p w14:paraId="38432474" w14:textId="77777777" w:rsidR="00C906A1" w:rsidRDefault="00C906A1" w:rsidP="00434BA8">
      <w:pPr>
        <w:numPr>
          <w:ilvl w:val="0"/>
          <w:numId w:val="15"/>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Set&lt;Map.Entry&lt;Integer,String&gt;&gt; set=map.entrySet();  </w:t>
      </w:r>
    </w:p>
    <w:p w14:paraId="02DA474B" w14:textId="77777777" w:rsidR="00C906A1" w:rsidRDefault="00C906A1" w:rsidP="00434BA8">
      <w:pPr>
        <w:pStyle w:val="alt"/>
        <w:numPr>
          <w:ilvl w:val="0"/>
          <w:numId w:val="1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AEDB0DC" w14:textId="77777777" w:rsidR="00C906A1" w:rsidRDefault="00C906A1" w:rsidP="00434BA8">
      <w:pPr>
        <w:numPr>
          <w:ilvl w:val="0"/>
          <w:numId w:val="15"/>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Iterator&lt;Map.Entry&lt;Integer,String&gt;&gt; itr=set.iterator();  </w:t>
      </w:r>
    </w:p>
    <w:p w14:paraId="5BA6ACA2" w14:textId="77777777" w:rsidR="00C906A1" w:rsidRDefault="00C906A1" w:rsidP="00434BA8">
      <w:pPr>
        <w:pStyle w:val="alt"/>
        <w:numPr>
          <w:ilvl w:val="0"/>
          <w:numId w:val="15"/>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while</w:t>
      </w:r>
      <w:r>
        <w:rPr>
          <w:rFonts w:ascii="Verdana" w:hAnsi="Verdana"/>
          <w:color w:val="000000"/>
          <w:sz w:val="20"/>
          <w:szCs w:val="20"/>
          <w:bdr w:val="none" w:sz="0" w:space="0" w:color="auto" w:frame="1"/>
        </w:rPr>
        <w:t>(itr.hasNext()){  </w:t>
      </w:r>
    </w:p>
    <w:p w14:paraId="2439A2FA" w14:textId="77777777" w:rsidR="00C906A1" w:rsidRDefault="00C906A1" w:rsidP="00434BA8">
      <w:pPr>
        <w:numPr>
          <w:ilvl w:val="0"/>
          <w:numId w:val="15"/>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Map.Entry e=itr.next();</w:t>
      </w:r>
      <w:r>
        <w:rPr>
          <w:rStyle w:val="comment"/>
          <w:rFonts w:ascii="Verdana" w:hAnsi="Verdana"/>
          <w:color w:val="008200"/>
          <w:sz w:val="20"/>
          <w:szCs w:val="20"/>
          <w:bdr w:val="none" w:sz="0" w:space="0" w:color="auto" w:frame="1"/>
        </w:rPr>
        <w:t>//no need to typecast</w:t>
      </w:r>
      <w:r>
        <w:rPr>
          <w:rFonts w:ascii="Verdana" w:hAnsi="Verdana"/>
          <w:color w:val="000000"/>
          <w:sz w:val="20"/>
          <w:szCs w:val="20"/>
          <w:bdr w:val="none" w:sz="0" w:space="0" w:color="auto" w:frame="1"/>
        </w:rPr>
        <w:t>  </w:t>
      </w:r>
    </w:p>
    <w:p w14:paraId="522E1D19" w14:textId="77777777" w:rsidR="00C906A1" w:rsidRDefault="00C906A1" w:rsidP="00434BA8">
      <w:pPr>
        <w:pStyle w:val="alt"/>
        <w:numPr>
          <w:ilvl w:val="0"/>
          <w:numId w:val="1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System.out.println(e.getKey()+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+e.getValue());  </w:t>
      </w:r>
    </w:p>
    <w:p w14:paraId="4E1F1E79" w14:textId="77777777" w:rsidR="00C906A1" w:rsidRDefault="00C906A1" w:rsidP="00434BA8">
      <w:pPr>
        <w:numPr>
          <w:ilvl w:val="0"/>
          <w:numId w:val="15"/>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AE0F25C" w14:textId="77777777" w:rsidR="00C906A1" w:rsidRDefault="00C906A1" w:rsidP="00434BA8">
      <w:pPr>
        <w:pStyle w:val="alt"/>
        <w:numPr>
          <w:ilvl w:val="0"/>
          <w:numId w:val="1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2BE6433" w14:textId="77777777" w:rsidR="00C906A1" w:rsidRDefault="00C906A1" w:rsidP="00434BA8">
      <w:pPr>
        <w:numPr>
          <w:ilvl w:val="0"/>
          <w:numId w:val="15"/>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D16DBE2" w14:textId="77777777" w:rsidR="00C906A1" w:rsidRDefault="00C906A1" w:rsidP="00C906A1">
      <w:pPr>
        <w:spacing w:line="240" w:lineRule="auto"/>
        <w:rPr>
          <w:rFonts w:ascii="Times New Roman" w:hAnsi="Times New Roman"/>
          <w:color w:val="auto"/>
          <w:szCs w:val="24"/>
        </w:rPr>
      </w:pPr>
      <w:hyperlink r:id="rId11" w:tgtFrame="_blank" w:history="1">
        <w:r>
          <w:rPr>
            <w:rStyle w:val="Hyperlink"/>
            <w:rFonts w:ascii="Verdana" w:hAnsi="Verdana"/>
            <w:b/>
            <w:bCs/>
            <w:color w:val="FFFFFF"/>
            <w:sz w:val="20"/>
            <w:szCs w:val="20"/>
            <w:shd w:val="clear" w:color="auto" w:fill="8BC34A"/>
          </w:rPr>
          <w:t>Test it Now</w:t>
        </w:r>
      </w:hyperlink>
    </w:p>
    <w:p w14:paraId="10FE4166"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14:paraId="051FA6CC" w14:textId="77777777" w:rsidR="00C906A1" w:rsidRDefault="00C906A1" w:rsidP="00C906A1">
      <w:pPr>
        <w:pStyle w:val="HTMLPreformatted"/>
        <w:shd w:val="clear" w:color="auto" w:fill="F9FBF9"/>
        <w:rPr>
          <w:color w:val="000000"/>
        </w:rPr>
      </w:pPr>
      <w:r>
        <w:rPr>
          <w:color w:val="000000"/>
        </w:rPr>
        <w:t>1 vijay</w:t>
      </w:r>
    </w:p>
    <w:p w14:paraId="2A4E9130" w14:textId="77777777" w:rsidR="00C906A1" w:rsidRDefault="00C906A1" w:rsidP="00C906A1">
      <w:pPr>
        <w:pStyle w:val="HTMLPreformatted"/>
        <w:shd w:val="clear" w:color="auto" w:fill="F9FBF9"/>
        <w:rPr>
          <w:color w:val="000000"/>
        </w:rPr>
      </w:pPr>
      <w:r>
        <w:rPr>
          <w:color w:val="000000"/>
        </w:rPr>
        <w:t xml:space="preserve">2 ankit </w:t>
      </w:r>
    </w:p>
    <w:p w14:paraId="2324B74E" w14:textId="77777777" w:rsidR="00C906A1" w:rsidRDefault="00C906A1" w:rsidP="00C906A1">
      <w:pPr>
        <w:pStyle w:val="HTMLPreformatted"/>
        <w:shd w:val="clear" w:color="auto" w:fill="F9FBF9"/>
        <w:rPr>
          <w:color w:val="000000"/>
        </w:rPr>
      </w:pPr>
      <w:r>
        <w:rPr>
          <w:color w:val="000000"/>
        </w:rPr>
        <w:t>4 umesh</w:t>
      </w:r>
    </w:p>
    <w:p w14:paraId="5298EF25" w14:textId="77777777" w:rsidR="00C906A1" w:rsidRDefault="00C906A1" w:rsidP="00C906A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Generic class</w:t>
      </w:r>
    </w:p>
    <w:p w14:paraId="501B470A"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A class that can refer to any type is known as a generic class. Here, we are using the T type parameter to create the generic class of specific type.</w:t>
      </w:r>
    </w:p>
    <w:p w14:paraId="41813A5A"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Let's see a simple example to create and use the generic class.</w:t>
      </w:r>
    </w:p>
    <w:p w14:paraId="15A861DE" w14:textId="77777777" w:rsidR="00C906A1" w:rsidRDefault="00C906A1" w:rsidP="00C906A1">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Creating a generic class:</w:t>
      </w:r>
    </w:p>
    <w:p w14:paraId="77BF4CF3" w14:textId="77777777" w:rsidR="00C906A1" w:rsidRDefault="00C906A1" w:rsidP="00434BA8">
      <w:pPr>
        <w:pStyle w:val="alt"/>
        <w:numPr>
          <w:ilvl w:val="0"/>
          <w:numId w:val="1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class</w:t>
      </w:r>
      <w:r>
        <w:rPr>
          <w:rFonts w:ascii="Verdana" w:hAnsi="Verdana"/>
          <w:color w:val="000000"/>
          <w:sz w:val="20"/>
          <w:szCs w:val="20"/>
          <w:bdr w:val="none" w:sz="0" w:space="0" w:color="auto" w:frame="1"/>
        </w:rPr>
        <w:t> MyGen&lt;T&gt;{  </w:t>
      </w:r>
    </w:p>
    <w:p w14:paraId="00F7F52D" w14:textId="77777777" w:rsidR="00C906A1" w:rsidRDefault="00C906A1" w:rsidP="00434BA8">
      <w:pPr>
        <w:numPr>
          <w:ilvl w:val="0"/>
          <w:numId w:val="1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T obj;  </w:t>
      </w:r>
    </w:p>
    <w:p w14:paraId="43856C3B" w14:textId="77777777" w:rsidR="00C906A1" w:rsidRDefault="00C906A1" w:rsidP="00434BA8">
      <w:pPr>
        <w:pStyle w:val="alt"/>
        <w:numPr>
          <w:ilvl w:val="0"/>
          <w:numId w:val="1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add(T obj){</w:t>
      </w:r>
      <w:r>
        <w:rPr>
          <w:rStyle w:val="keyword"/>
          <w:rFonts w:ascii="Verdana" w:eastAsiaTheme="minorEastAsia" w:hAnsi="Verdana"/>
          <w:b/>
          <w:bCs/>
          <w:color w:val="006699"/>
          <w:sz w:val="20"/>
          <w:szCs w:val="20"/>
          <w:bdr w:val="none" w:sz="0" w:space="0" w:color="auto" w:frame="1"/>
        </w:rPr>
        <w:t>this</w:t>
      </w:r>
      <w:r>
        <w:rPr>
          <w:rFonts w:ascii="Verdana" w:hAnsi="Verdana"/>
          <w:color w:val="000000"/>
          <w:sz w:val="20"/>
          <w:szCs w:val="20"/>
          <w:bdr w:val="none" w:sz="0" w:space="0" w:color="auto" w:frame="1"/>
        </w:rPr>
        <w:t>.obj=obj;}  </w:t>
      </w:r>
    </w:p>
    <w:p w14:paraId="7095E5B4" w14:textId="77777777" w:rsidR="00C906A1" w:rsidRDefault="00C906A1" w:rsidP="00434BA8">
      <w:pPr>
        <w:numPr>
          <w:ilvl w:val="0"/>
          <w:numId w:val="1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T get(){</w:t>
      </w:r>
      <w:r>
        <w:rPr>
          <w:rStyle w:val="keyword"/>
          <w:rFonts w:ascii="Verdana" w:hAnsi="Verdana"/>
          <w:b/>
          <w:bCs/>
          <w:color w:val="006699"/>
          <w:sz w:val="20"/>
          <w:szCs w:val="20"/>
          <w:bdr w:val="none" w:sz="0" w:space="0" w:color="auto" w:frame="1"/>
        </w:rPr>
        <w:t>return</w:t>
      </w:r>
      <w:r>
        <w:rPr>
          <w:rFonts w:ascii="Verdana" w:hAnsi="Verdana"/>
          <w:color w:val="000000"/>
          <w:sz w:val="20"/>
          <w:szCs w:val="20"/>
          <w:bdr w:val="none" w:sz="0" w:space="0" w:color="auto" w:frame="1"/>
        </w:rPr>
        <w:t> obj;}  </w:t>
      </w:r>
    </w:p>
    <w:p w14:paraId="419A20A1" w14:textId="77777777" w:rsidR="00C906A1" w:rsidRDefault="00C906A1" w:rsidP="00434BA8">
      <w:pPr>
        <w:pStyle w:val="alt"/>
        <w:numPr>
          <w:ilvl w:val="0"/>
          <w:numId w:val="1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0E28C3D"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The T type indicates that it can refer to any type (like String, Integer, and Employee). The type you specify for the class will be used to store and retrieve the data.</w:t>
      </w:r>
    </w:p>
    <w:p w14:paraId="1E2AF281" w14:textId="77777777" w:rsidR="00C906A1" w:rsidRDefault="00C906A1" w:rsidP="00C906A1">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Using generic class:</w:t>
      </w:r>
    </w:p>
    <w:p w14:paraId="70A5F961"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Let's see the code to use the generic class.</w:t>
      </w:r>
    </w:p>
    <w:p w14:paraId="2A5CF91F" w14:textId="77777777" w:rsidR="00C906A1" w:rsidRDefault="00C906A1" w:rsidP="00434BA8">
      <w:pPr>
        <w:pStyle w:val="alt"/>
        <w:numPr>
          <w:ilvl w:val="0"/>
          <w:numId w:val="17"/>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class</w:t>
      </w:r>
      <w:r>
        <w:rPr>
          <w:rFonts w:ascii="Verdana" w:hAnsi="Verdana"/>
          <w:color w:val="000000"/>
          <w:sz w:val="20"/>
          <w:szCs w:val="20"/>
          <w:bdr w:val="none" w:sz="0" w:space="0" w:color="auto" w:frame="1"/>
        </w:rPr>
        <w:t> TestGenerics3{  </w:t>
      </w:r>
    </w:p>
    <w:p w14:paraId="4BCDEFE8" w14:textId="77777777" w:rsidR="00C906A1" w:rsidRDefault="00C906A1" w:rsidP="00434BA8">
      <w:pPr>
        <w:numPr>
          <w:ilvl w:val="0"/>
          <w:numId w:val="17"/>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3679625C" w14:textId="77777777" w:rsidR="00C906A1" w:rsidRDefault="00C906A1" w:rsidP="00434BA8">
      <w:pPr>
        <w:pStyle w:val="alt"/>
        <w:numPr>
          <w:ilvl w:val="0"/>
          <w:numId w:val="17"/>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MyGen&lt;Integer&gt; m=</w:t>
      </w:r>
      <w:r>
        <w:rPr>
          <w:rStyle w:val="keyword"/>
          <w:rFonts w:ascii="Verdana" w:eastAsiaTheme="minorEastAsia" w:hAnsi="Verdana"/>
          <w:b/>
          <w:bCs/>
          <w:color w:val="006699"/>
          <w:sz w:val="20"/>
          <w:szCs w:val="20"/>
          <w:bdr w:val="none" w:sz="0" w:space="0" w:color="auto" w:frame="1"/>
        </w:rPr>
        <w:t>new</w:t>
      </w:r>
      <w:r>
        <w:rPr>
          <w:rFonts w:ascii="Verdana" w:hAnsi="Verdana"/>
          <w:color w:val="000000"/>
          <w:sz w:val="20"/>
          <w:szCs w:val="20"/>
          <w:bdr w:val="none" w:sz="0" w:space="0" w:color="auto" w:frame="1"/>
        </w:rPr>
        <w:t> MyGen&lt;Integer&gt;();  </w:t>
      </w:r>
    </w:p>
    <w:p w14:paraId="69BF3D69" w14:textId="77777777" w:rsidR="00C906A1" w:rsidRDefault="00C906A1" w:rsidP="00434BA8">
      <w:pPr>
        <w:numPr>
          <w:ilvl w:val="0"/>
          <w:numId w:val="17"/>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m.add(</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14:paraId="68A3C4C0" w14:textId="77777777" w:rsidR="00C906A1" w:rsidRDefault="00C906A1" w:rsidP="00434BA8">
      <w:pPr>
        <w:pStyle w:val="alt"/>
        <w:numPr>
          <w:ilvl w:val="0"/>
          <w:numId w:val="17"/>
        </w:numPr>
        <w:shd w:val="clear" w:color="auto" w:fill="FFFFFF"/>
        <w:spacing w:before="0" w:beforeAutospacing="0" w:after="0" w:afterAutospacing="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//m.add("vivek");//Compile time error</w:t>
      </w:r>
      <w:r>
        <w:rPr>
          <w:rFonts w:ascii="Verdana" w:hAnsi="Verdana"/>
          <w:color w:val="000000"/>
          <w:sz w:val="20"/>
          <w:szCs w:val="20"/>
          <w:bdr w:val="none" w:sz="0" w:space="0" w:color="auto" w:frame="1"/>
        </w:rPr>
        <w:t>  </w:t>
      </w:r>
    </w:p>
    <w:p w14:paraId="6DBFF142" w14:textId="77777777" w:rsidR="00C906A1" w:rsidRDefault="00C906A1" w:rsidP="00434BA8">
      <w:pPr>
        <w:numPr>
          <w:ilvl w:val="0"/>
          <w:numId w:val="17"/>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System.out.println(m.get());  </w:t>
      </w:r>
    </w:p>
    <w:p w14:paraId="77976650" w14:textId="77777777" w:rsidR="00C906A1" w:rsidRDefault="00C906A1" w:rsidP="00434BA8">
      <w:pPr>
        <w:pStyle w:val="alt"/>
        <w:numPr>
          <w:ilvl w:val="0"/>
          <w:numId w:val="17"/>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63CF64A" w14:textId="77777777" w:rsidR="00C906A1" w:rsidRDefault="00C906A1" w:rsidP="00C906A1">
      <w:pPr>
        <w:rPr>
          <w:rFonts w:ascii="Times New Roman" w:hAnsi="Times New Roman"/>
          <w:color w:val="auto"/>
          <w:szCs w:val="24"/>
        </w:rPr>
      </w:pPr>
      <w:hyperlink r:id="rId12" w:tgtFrame="_blank" w:history="1">
        <w:r>
          <w:rPr>
            <w:rStyle w:val="Hyperlink"/>
            <w:rFonts w:ascii="Verdana" w:hAnsi="Verdana"/>
            <w:b/>
            <w:bCs/>
            <w:color w:val="FFFFFF"/>
            <w:sz w:val="20"/>
            <w:szCs w:val="20"/>
            <w:shd w:val="clear" w:color="auto" w:fill="8BC34A"/>
          </w:rPr>
          <w:t>Test it Now</w:t>
        </w:r>
      </w:hyperlink>
    </w:p>
    <w:p w14:paraId="6BC125A9"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14:paraId="6BCEA7BF" w14:textId="77777777" w:rsidR="00C906A1" w:rsidRDefault="00C906A1" w:rsidP="00C906A1">
      <w:pPr>
        <w:pStyle w:val="HTMLPreformatted"/>
        <w:shd w:val="clear" w:color="auto" w:fill="F9FBF9"/>
        <w:rPr>
          <w:color w:val="000000"/>
        </w:rPr>
      </w:pPr>
      <w:r>
        <w:rPr>
          <w:color w:val="000000"/>
        </w:rPr>
        <w:t>2</w:t>
      </w:r>
    </w:p>
    <w:p w14:paraId="72064531" w14:textId="77777777" w:rsidR="00C906A1" w:rsidRDefault="00C906A1" w:rsidP="00C906A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Type Parameters</w:t>
      </w:r>
    </w:p>
    <w:p w14:paraId="75995DE9"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The type parameters naming conventions are important to learn generics thoroughly. The common type parameters are as follows:</w:t>
      </w:r>
    </w:p>
    <w:p w14:paraId="17B4B041" w14:textId="77777777" w:rsidR="00C906A1" w:rsidRDefault="00C906A1" w:rsidP="00434BA8">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 - Type</w:t>
      </w:r>
    </w:p>
    <w:p w14:paraId="09DA63CA" w14:textId="77777777" w:rsidR="00C906A1" w:rsidRDefault="00C906A1" w:rsidP="00434BA8">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 - Element</w:t>
      </w:r>
    </w:p>
    <w:p w14:paraId="1A32FC60" w14:textId="77777777" w:rsidR="00C906A1" w:rsidRDefault="00C906A1" w:rsidP="00434BA8">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K - Key</w:t>
      </w:r>
    </w:p>
    <w:p w14:paraId="3108A6FF" w14:textId="77777777" w:rsidR="00C906A1" w:rsidRDefault="00C906A1" w:rsidP="00434BA8">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 - Number</w:t>
      </w:r>
    </w:p>
    <w:p w14:paraId="33FB605A" w14:textId="77777777" w:rsidR="00C906A1" w:rsidRDefault="00C906A1" w:rsidP="00434BA8">
      <w:pPr>
        <w:numPr>
          <w:ilvl w:val="0"/>
          <w:numId w:val="1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V - Value</w:t>
      </w:r>
    </w:p>
    <w:p w14:paraId="4DAC1CC2" w14:textId="77777777" w:rsidR="00C906A1" w:rsidRDefault="00C906A1" w:rsidP="00C906A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Generic Method</w:t>
      </w:r>
    </w:p>
    <w:p w14:paraId="5ED823EE"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Like the generic class, we can create a generic method that can accept any type of arguments. Here, the scope of arguments is limited to the method where it is declared. It allows static as well as non-static methods.</w:t>
      </w:r>
    </w:p>
    <w:p w14:paraId="24E7390E"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Let's see a simple example of java generic method to print array elements. We are using here </w:t>
      </w:r>
      <w:r>
        <w:rPr>
          <w:rStyle w:val="Strong"/>
          <w:rFonts w:ascii="Verdana" w:hAnsi="Verdana"/>
          <w:color w:val="000000"/>
          <w:sz w:val="20"/>
          <w:szCs w:val="20"/>
        </w:rPr>
        <w:t>E</w:t>
      </w:r>
      <w:r>
        <w:rPr>
          <w:rFonts w:ascii="Verdana" w:hAnsi="Verdana"/>
          <w:color w:val="000000"/>
          <w:sz w:val="20"/>
          <w:szCs w:val="20"/>
        </w:rPr>
        <w:t> to denote the element.</w:t>
      </w:r>
    </w:p>
    <w:p w14:paraId="55848E86"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class</w:t>
      </w:r>
      <w:r>
        <w:rPr>
          <w:rFonts w:ascii="Verdana" w:hAnsi="Verdana"/>
          <w:color w:val="000000"/>
          <w:sz w:val="20"/>
          <w:szCs w:val="20"/>
          <w:bdr w:val="none" w:sz="0" w:space="0" w:color="auto" w:frame="1"/>
        </w:rPr>
        <w:t> TestGenerics4{  </w:t>
      </w:r>
    </w:p>
    <w:p w14:paraId="595C8C9C" w14:textId="77777777" w:rsidR="00C906A1" w:rsidRDefault="00C906A1" w:rsidP="00434BA8">
      <w:pPr>
        <w:numPr>
          <w:ilvl w:val="0"/>
          <w:numId w:val="1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E8B2605"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static</w:t>
      </w:r>
      <w:r>
        <w:rPr>
          <w:rFonts w:ascii="Verdana" w:hAnsi="Verdana"/>
          <w:color w:val="000000"/>
          <w:sz w:val="20"/>
          <w:szCs w:val="20"/>
          <w:bdr w:val="none" w:sz="0" w:space="0" w:color="auto" w:frame="1"/>
        </w:rPr>
        <w:t> &lt; E &gt; </w:t>
      </w: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printArray(E[] elements) {  </w:t>
      </w:r>
    </w:p>
    <w:p w14:paraId="4B3E767E" w14:textId="77777777" w:rsidR="00C906A1" w:rsidRDefault="00C906A1" w:rsidP="00434BA8">
      <w:pPr>
        <w:numPr>
          <w:ilvl w:val="0"/>
          <w:numId w:val="1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 ( E element : elements){          </w:t>
      </w:r>
    </w:p>
    <w:p w14:paraId="36549019"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System.out.println(element );  </w:t>
      </w:r>
    </w:p>
    <w:p w14:paraId="6528DE21" w14:textId="77777777" w:rsidR="00C906A1" w:rsidRDefault="00C906A1" w:rsidP="00434BA8">
      <w:pPr>
        <w:numPr>
          <w:ilvl w:val="0"/>
          <w:numId w:val="1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BDE8A07"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  </w:t>
      </w:r>
    </w:p>
    <w:p w14:paraId="536219EA" w14:textId="77777777" w:rsidR="00C906A1" w:rsidRDefault="00C906A1" w:rsidP="00434BA8">
      <w:pPr>
        <w:numPr>
          <w:ilvl w:val="0"/>
          <w:numId w:val="1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5890B15"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main( String args[] ) {  </w:t>
      </w:r>
    </w:p>
    <w:p w14:paraId="257B261B" w14:textId="77777777" w:rsidR="00C906A1" w:rsidRDefault="00C906A1" w:rsidP="00434BA8">
      <w:pPr>
        <w:numPr>
          <w:ilvl w:val="0"/>
          <w:numId w:val="1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Integer[] intArray = { </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 </w:t>
      </w:r>
      <w:r>
        <w:rPr>
          <w:rStyle w:val="number"/>
          <w:rFonts w:ascii="Verdana" w:hAnsi="Verdana"/>
          <w:color w:val="C00000"/>
          <w:sz w:val="20"/>
          <w:szCs w:val="20"/>
          <w:bdr w:val="none" w:sz="0" w:space="0" w:color="auto" w:frame="1"/>
        </w:rPr>
        <w:t>50</w:t>
      </w:r>
      <w:r>
        <w:rPr>
          <w:rFonts w:ascii="Verdana" w:hAnsi="Verdana"/>
          <w:color w:val="000000"/>
          <w:sz w:val="20"/>
          <w:szCs w:val="20"/>
          <w:bdr w:val="none" w:sz="0" w:space="0" w:color="auto" w:frame="1"/>
        </w:rPr>
        <w:t> };  </w:t>
      </w:r>
    </w:p>
    <w:p w14:paraId="0071AEDB"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Character[] charArray = { </w:t>
      </w:r>
      <w:r>
        <w:rPr>
          <w:rStyle w:val="string"/>
          <w:rFonts w:ascii="Verdana" w:hAnsi="Verdana"/>
          <w:color w:val="0000FF"/>
          <w:sz w:val="20"/>
          <w:szCs w:val="20"/>
          <w:bdr w:val="none" w:sz="0" w:space="0" w:color="auto" w:frame="1"/>
        </w:rPr>
        <w:t>'J'</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'V'</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'A'</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'T'</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'P'</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'O'</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w:t>
      </w:r>
      <w:r>
        <w:rPr>
          <w:rFonts w:ascii="Verdana" w:hAnsi="Verdana"/>
          <w:color w:val="000000"/>
          <w:sz w:val="20"/>
          <w:szCs w:val="20"/>
          <w:bdr w:val="none" w:sz="0" w:space="0" w:color="auto" w:frame="1"/>
        </w:rPr>
        <w:t> };  </w:t>
      </w:r>
    </w:p>
    <w:p w14:paraId="244DC141" w14:textId="77777777" w:rsidR="00C906A1" w:rsidRDefault="00C906A1" w:rsidP="00434BA8">
      <w:pPr>
        <w:numPr>
          <w:ilvl w:val="0"/>
          <w:numId w:val="1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5FBAF35"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 </w:t>
      </w:r>
      <w:r>
        <w:rPr>
          <w:rStyle w:val="string"/>
          <w:rFonts w:ascii="Verdana" w:hAnsi="Verdana"/>
          <w:color w:val="0000FF"/>
          <w:sz w:val="20"/>
          <w:szCs w:val="20"/>
          <w:bdr w:val="none" w:sz="0" w:space="0" w:color="auto" w:frame="1"/>
        </w:rPr>
        <w:t>"Printing Integer Array"</w:t>
      </w:r>
      <w:r>
        <w:rPr>
          <w:rFonts w:ascii="Verdana" w:hAnsi="Verdana"/>
          <w:color w:val="000000"/>
          <w:sz w:val="20"/>
          <w:szCs w:val="20"/>
          <w:bdr w:val="none" w:sz="0" w:space="0" w:color="auto" w:frame="1"/>
        </w:rPr>
        <w:t> );  </w:t>
      </w:r>
    </w:p>
    <w:p w14:paraId="337D6C5E" w14:textId="77777777" w:rsidR="00C906A1" w:rsidRDefault="00C906A1" w:rsidP="00434BA8">
      <w:pPr>
        <w:numPr>
          <w:ilvl w:val="0"/>
          <w:numId w:val="1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printArray( intArray  );   </w:t>
      </w:r>
    </w:p>
    <w:p w14:paraId="6DB327B7"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D0781F5" w14:textId="77777777" w:rsidR="00C906A1" w:rsidRDefault="00C906A1" w:rsidP="00434BA8">
      <w:pPr>
        <w:numPr>
          <w:ilvl w:val="0"/>
          <w:numId w:val="1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 </w:t>
      </w:r>
      <w:r>
        <w:rPr>
          <w:rStyle w:val="string"/>
          <w:rFonts w:ascii="Verdana" w:hAnsi="Verdana"/>
          <w:color w:val="0000FF"/>
          <w:sz w:val="20"/>
          <w:szCs w:val="20"/>
          <w:bdr w:val="none" w:sz="0" w:space="0" w:color="auto" w:frame="1"/>
        </w:rPr>
        <w:t>"Printing Character Array"</w:t>
      </w:r>
      <w:r>
        <w:rPr>
          <w:rFonts w:ascii="Verdana" w:hAnsi="Verdana"/>
          <w:color w:val="000000"/>
          <w:sz w:val="20"/>
          <w:szCs w:val="20"/>
          <w:bdr w:val="none" w:sz="0" w:space="0" w:color="auto" w:frame="1"/>
        </w:rPr>
        <w:t> );  </w:t>
      </w:r>
    </w:p>
    <w:p w14:paraId="74114BD3"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printArray( charArray );   </w:t>
      </w:r>
    </w:p>
    <w:p w14:paraId="5696C3DA" w14:textId="77777777" w:rsidR="00C906A1" w:rsidRDefault="00C906A1" w:rsidP="00434BA8">
      <w:pPr>
        <w:numPr>
          <w:ilvl w:val="0"/>
          <w:numId w:val="19"/>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0E4791B" w14:textId="77777777" w:rsidR="00C906A1" w:rsidRDefault="00C906A1" w:rsidP="00434BA8">
      <w:pPr>
        <w:pStyle w:val="alt"/>
        <w:numPr>
          <w:ilvl w:val="0"/>
          <w:numId w:val="19"/>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B82F2AC"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14:paraId="39A45E31" w14:textId="77777777" w:rsidR="00C906A1" w:rsidRDefault="00C906A1" w:rsidP="00C906A1">
      <w:pPr>
        <w:pStyle w:val="HTMLPreformatted"/>
        <w:shd w:val="clear" w:color="auto" w:fill="F9FBF9"/>
        <w:rPr>
          <w:color w:val="000000"/>
        </w:rPr>
      </w:pPr>
      <w:r>
        <w:rPr>
          <w:color w:val="000000"/>
        </w:rPr>
        <w:t>Printing Integer Array</w:t>
      </w:r>
    </w:p>
    <w:p w14:paraId="71BE4FFF" w14:textId="77777777" w:rsidR="00C906A1" w:rsidRDefault="00C906A1" w:rsidP="00C906A1">
      <w:pPr>
        <w:pStyle w:val="HTMLPreformatted"/>
        <w:shd w:val="clear" w:color="auto" w:fill="F9FBF9"/>
        <w:rPr>
          <w:color w:val="000000"/>
        </w:rPr>
      </w:pPr>
      <w:r>
        <w:rPr>
          <w:color w:val="000000"/>
        </w:rPr>
        <w:t>10</w:t>
      </w:r>
    </w:p>
    <w:p w14:paraId="2D0FCD71" w14:textId="77777777" w:rsidR="00C906A1" w:rsidRDefault="00C906A1" w:rsidP="00C906A1">
      <w:pPr>
        <w:pStyle w:val="HTMLPreformatted"/>
        <w:shd w:val="clear" w:color="auto" w:fill="F9FBF9"/>
        <w:rPr>
          <w:color w:val="000000"/>
        </w:rPr>
      </w:pPr>
      <w:r>
        <w:rPr>
          <w:color w:val="000000"/>
        </w:rPr>
        <w:t>20</w:t>
      </w:r>
    </w:p>
    <w:p w14:paraId="52493FCB" w14:textId="77777777" w:rsidR="00C906A1" w:rsidRDefault="00C906A1" w:rsidP="00C906A1">
      <w:pPr>
        <w:pStyle w:val="HTMLPreformatted"/>
        <w:shd w:val="clear" w:color="auto" w:fill="F9FBF9"/>
        <w:rPr>
          <w:color w:val="000000"/>
        </w:rPr>
      </w:pPr>
      <w:r>
        <w:rPr>
          <w:color w:val="000000"/>
        </w:rPr>
        <w:t>30</w:t>
      </w:r>
    </w:p>
    <w:p w14:paraId="5F211D1F" w14:textId="77777777" w:rsidR="00C906A1" w:rsidRDefault="00C906A1" w:rsidP="00C906A1">
      <w:pPr>
        <w:pStyle w:val="HTMLPreformatted"/>
        <w:shd w:val="clear" w:color="auto" w:fill="F9FBF9"/>
        <w:rPr>
          <w:color w:val="000000"/>
        </w:rPr>
      </w:pPr>
      <w:r>
        <w:rPr>
          <w:color w:val="000000"/>
        </w:rPr>
        <w:t>40</w:t>
      </w:r>
    </w:p>
    <w:p w14:paraId="146707F4" w14:textId="77777777" w:rsidR="00C906A1" w:rsidRDefault="00C906A1" w:rsidP="00C906A1">
      <w:pPr>
        <w:pStyle w:val="HTMLPreformatted"/>
        <w:shd w:val="clear" w:color="auto" w:fill="F9FBF9"/>
        <w:rPr>
          <w:color w:val="000000"/>
        </w:rPr>
      </w:pPr>
      <w:r>
        <w:rPr>
          <w:color w:val="000000"/>
        </w:rPr>
        <w:t>50</w:t>
      </w:r>
    </w:p>
    <w:p w14:paraId="4FA8DF60" w14:textId="77777777" w:rsidR="00C906A1" w:rsidRDefault="00C906A1" w:rsidP="00C906A1">
      <w:pPr>
        <w:pStyle w:val="HTMLPreformatted"/>
        <w:shd w:val="clear" w:color="auto" w:fill="F9FBF9"/>
        <w:rPr>
          <w:color w:val="000000"/>
        </w:rPr>
      </w:pPr>
      <w:r>
        <w:rPr>
          <w:color w:val="000000"/>
        </w:rPr>
        <w:t>Printing Character Array</w:t>
      </w:r>
    </w:p>
    <w:p w14:paraId="1C8E4782" w14:textId="77777777" w:rsidR="00C906A1" w:rsidRDefault="00C906A1" w:rsidP="00C906A1">
      <w:pPr>
        <w:pStyle w:val="HTMLPreformatted"/>
        <w:shd w:val="clear" w:color="auto" w:fill="F9FBF9"/>
        <w:rPr>
          <w:color w:val="000000"/>
        </w:rPr>
      </w:pPr>
      <w:r>
        <w:rPr>
          <w:color w:val="000000"/>
        </w:rPr>
        <w:t>J</w:t>
      </w:r>
    </w:p>
    <w:p w14:paraId="195A13B5" w14:textId="77777777" w:rsidR="00C906A1" w:rsidRDefault="00C906A1" w:rsidP="00C906A1">
      <w:pPr>
        <w:pStyle w:val="HTMLPreformatted"/>
        <w:shd w:val="clear" w:color="auto" w:fill="F9FBF9"/>
        <w:rPr>
          <w:color w:val="000000"/>
        </w:rPr>
      </w:pPr>
      <w:r>
        <w:rPr>
          <w:color w:val="000000"/>
        </w:rPr>
        <w:t>A</w:t>
      </w:r>
    </w:p>
    <w:p w14:paraId="2FB2B330" w14:textId="77777777" w:rsidR="00C906A1" w:rsidRDefault="00C906A1" w:rsidP="00C906A1">
      <w:pPr>
        <w:pStyle w:val="HTMLPreformatted"/>
        <w:shd w:val="clear" w:color="auto" w:fill="F9FBF9"/>
        <w:rPr>
          <w:color w:val="000000"/>
        </w:rPr>
      </w:pPr>
      <w:r>
        <w:rPr>
          <w:color w:val="000000"/>
        </w:rPr>
        <w:t>V</w:t>
      </w:r>
    </w:p>
    <w:p w14:paraId="75910742" w14:textId="77777777" w:rsidR="00C906A1" w:rsidRDefault="00C906A1" w:rsidP="00C906A1">
      <w:pPr>
        <w:pStyle w:val="HTMLPreformatted"/>
        <w:shd w:val="clear" w:color="auto" w:fill="F9FBF9"/>
        <w:rPr>
          <w:color w:val="000000"/>
        </w:rPr>
      </w:pPr>
      <w:r>
        <w:rPr>
          <w:color w:val="000000"/>
        </w:rPr>
        <w:t>A</w:t>
      </w:r>
    </w:p>
    <w:p w14:paraId="57D07279" w14:textId="77777777" w:rsidR="00C906A1" w:rsidRDefault="00C906A1" w:rsidP="00C906A1">
      <w:pPr>
        <w:pStyle w:val="HTMLPreformatted"/>
        <w:shd w:val="clear" w:color="auto" w:fill="F9FBF9"/>
        <w:rPr>
          <w:color w:val="000000"/>
        </w:rPr>
      </w:pPr>
      <w:r>
        <w:rPr>
          <w:color w:val="000000"/>
        </w:rPr>
        <w:t>T</w:t>
      </w:r>
    </w:p>
    <w:p w14:paraId="72C483C4" w14:textId="77777777" w:rsidR="00C906A1" w:rsidRDefault="00C906A1" w:rsidP="00C906A1">
      <w:pPr>
        <w:pStyle w:val="HTMLPreformatted"/>
        <w:shd w:val="clear" w:color="auto" w:fill="F9FBF9"/>
        <w:rPr>
          <w:color w:val="000000"/>
        </w:rPr>
      </w:pPr>
      <w:r>
        <w:rPr>
          <w:color w:val="000000"/>
        </w:rPr>
        <w:t>P</w:t>
      </w:r>
    </w:p>
    <w:p w14:paraId="77FFE10C" w14:textId="77777777" w:rsidR="00C906A1" w:rsidRDefault="00C906A1" w:rsidP="00C906A1">
      <w:pPr>
        <w:pStyle w:val="HTMLPreformatted"/>
        <w:shd w:val="clear" w:color="auto" w:fill="F9FBF9"/>
        <w:rPr>
          <w:color w:val="000000"/>
        </w:rPr>
      </w:pPr>
      <w:r>
        <w:rPr>
          <w:color w:val="000000"/>
        </w:rPr>
        <w:t>O</w:t>
      </w:r>
    </w:p>
    <w:p w14:paraId="2E698A76" w14:textId="77777777" w:rsidR="00C906A1" w:rsidRDefault="00C906A1" w:rsidP="00C906A1">
      <w:pPr>
        <w:pStyle w:val="HTMLPreformatted"/>
        <w:shd w:val="clear" w:color="auto" w:fill="F9FBF9"/>
        <w:rPr>
          <w:color w:val="000000"/>
        </w:rPr>
      </w:pPr>
      <w:r>
        <w:rPr>
          <w:color w:val="000000"/>
        </w:rPr>
        <w:t>I</w:t>
      </w:r>
    </w:p>
    <w:p w14:paraId="21F1A982" w14:textId="77777777" w:rsidR="00C906A1" w:rsidRDefault="00C906A1" w:rsidP="00C906A1">
      <w:pPr>
        <w:pStyle w:val="HTMLPreformatted"/>
        <w:shd w:val="clear" w:color="auto" w:fill="F9FBF9"/>
        <w:rPr>
          <w:color w:val="000000"/>
        </w:rPr>
      </w:pPr>
      <w:r>
        <w:rPr>
          <w:color w:val="000000"/>
        </w:rPr>
        <w:t>N</w:t>
      </w:r>
    </w:p>
    <w:p w14:paraId="4F00B57F" w14:textId="77777777" w:rsidR="00C906A1" w:rsidRDefault="00C906A1" w:rsidP="00C906A1">
      <w:pPr>
        <w:pStyle w:val="HTMLPreformatted"/>
        <w:shd w:val="clear" w:color="auto" w:fill="F9FBF9"/>
        <w:rPr>
          <w:color w:val="000000"/>
        </w:rPr>
      </w:pPr>
      <w:r>
        <w:rPr>
          <w:color w:val="000000"/>
        </w:rPr>
        <w:t>T</w:t>
      </w:r>
    </w:p>
    <w:p w14:paraId="693F97BC" w14:textId="77777777" w:rsidR="00C906A1" w:rsidRDefault="00C906A1" w:rsidP="00C906A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Wildcard in Java Generics</w:t>
      </w:r>
    </w:p>
    <w:p w14:paraId="47ACF5E4"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The ? (question mark) symbol represents the wildcard element. It means any type. If we write &lt;? extends Number&gt;, it means any child class of Number, e.g., Integer, Float, and double. Now we can call the method of Number class through any child class object.</w:t>
      </w:r>
    </w:p>
    <w:p w14:paraId="51620990"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We can use a wildcard as a </w:t>
      </w:r>
      <w:r>
        <w:rPr>
          <w:rStyle w:val="Strong"/>
          <w:rFonts w:ascii="Verdana" w:hAnsi="Verdana"/>
          <w:color w:val="000000"/>
          <w:sz w:val="20"/>
          <w:szCs w:val="20"/>
        </w:rPr>
        <w:t>type of a parameter, field, return type, or local variable. However, it is not allowed to use a wildcard as a type argument for a generic method invocation, a generic class instance creation, or a supertype</w:t>
      </w:r>
      <w:r>
        <w:rPr>
          <w:rFonts w:ascii="Verdana" w:hAnsi="Verdana"/>
          <w:color w:val="000000"/>
          <w:sz w:val="20"/>
          <w:szCs w:val="20"/>
        </w:rPr>
        <w:t>.</w:t>
      </w:r>
    </w:p>
    <w:p w14:paraId="3915BC12"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Let's understand it by the example given below:</w:t>
      </w:r>
    </w:p>
    <w:p w14:paraId="11DCC174"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14:paraId="5CF63A7B"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Shape{  </w:t>
      </w:r>
    </w:p>
    <w:p w14:paraId="6D2E7B7D"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abstract</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draw();  </w:t>
      </w:r>
    </w:p>
    <w:p w14:paraId="2B445F73"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90E8E20"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class</w:t>
      </w:r>
      <w:r>
        <w:rPr>
          <w:rFonts w:ascii="Verdana" w:hAnsi="Verdana"/>
          <w:color w:val="000000"/>
          <w:sz w:val="20"/>
          <w:szCs w:val="20"/>
          <w:bdr w:val="none" w:sz="0" w:space="0" w:color="auto" w:frame="1"/>
        </w:rPr>
        <w:t> Rectangle </w:t>
      </w:r>
      <w:r>
        <w:rPr>
          <w:rStyle w:val="keyword"/>
          <w:rFonts w:ascii="Verdana" w:eastAsiaTheme="minorEastAsi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14:paraId="3E6F492D"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rectangle"</w:t>
      </w:r>
      <w:r>
        <w:rPr>
          <w:rFonts w:ascii="Verdana" w:hAnsi="Verdana"/>
          <w:color w:val="000000"/>
          <w:sz w:val="20"/>
          <w:szCs w:val="20"/>
          <w:bdr w:val="none" w:sz="0" w:space="0" w:color="auto" w:frame="1"/>
        </w:rPr>
        <w:t>);}  </w:t>
      </w:r>
    </w:p>
    <w:p w14:paraId="4E571E63"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F358A09"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Circle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Shape{  </w:t>
      </w:r>
    </w:p>
    <w:p w14:paraId="43FD85D0"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draw(){System.out.println(</w:t>
      </w:r>
      <w:r>
        <w:rPr>
          <w:rStyle w:val="string"/>
          <w:rFonts w:ascii="Verdana" w:hAnsi="Verdana"/>
          <w:color w:val="0000FF"/>
          <w:sz w:val="20"/>
          <w:szCs w:val="20"/>
          <w:bdr w:val="none" w:sz="0" w:space="0" w:color="auto" w:frame="1"/>
        </w:rPr>
        <w:t>"drawing circle"</w:t>
      </w:r>
      <w:r>
        <w:rPr>
          <w:rFonts w:ascii="Verdana" w:hAnsi="Verdana"/>
          <w:color w:val="000000"/>
          <w:sz w:val="20"/>
          <w:szCs w:val="20"/>
          <w:bdr w:val="none" w:sz="0" w:space="0" w:color="auto" w:frame="1"/>
        </w:rPr>
        <w:t>);}  </w:t>
      </w:r>
    </w:p>
    <w:p w14:paraId="700350DB"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A41C8A9"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class</w:t>
      </w:r>
      <w:r>
        <w:rPr>
          <w:rFonts w:ascii="Verdana" w:hAnsi="Verdana"/>
          <w:color w:val="000000"/>
          <w:sz w:val="20"/>
          <w:szCs w:val="20"/>
          <w:bdr w:val="none" w:sz="0" w:space="0" w:color="auto" w:frame="1"/>
        </w:rPr>
        <w:t> GenericTest{  </w:t>
      </w:r>
    </w:p>
    <w:p w14:paraId="58BBD2D6"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//creating a method that accepts only child class of Shape</w:t>
      </w:r>
      <w:r>
        <w:rPr>
          <w:rFonts w:ascii="Verdana" w:hAnsi="Verdana"/>
          <w:color w:val="000000"/>
          <w:sz w:val="20"/>
          <w:szCs w:val="20"/>
          <w:bdr w:val="none" w:sz="0" w:space="0" w:color="auto" w:frame="1"/>
        </w:rPr>
        <w:t>  </w:t>
      </w:r>
    </w:p>
    <w:p w14:paraId="3894349C"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drawShapes(List&lt;? </w:t>
      </w:r>
      <w:r>
        <w:rPr>
          <w:rStyle w:val="keyword"/>
          <w:rFonts w:ascii="Verdana" w:eastAsiaTheme="minorEastAsia" w:hAnsi="Verdana"/>
          <w:b/>
          <w:bCs/>
          <w:color w:val="006699"/>
          <w:sz w:val="20"/>
          <w:szCs w:val="20"/>
          <w:bdr w:val="none" w:sz="0" w:space="0" w:color="auto" w:frame="1"/>
        </w:rPr>
        <w:t>extends</w:t>
      </w:r>
      <w:r>
        <w:rPr>
          <w:rFonts w:ascii="Verdana" w:hAnsi="Verdana"/>
          <w:color w:val="000000"/>
          <w:sz w:val="20"/>
          <w:szCs w:val="20"/>
          <w:bdr w:val="none" w:sz="0" w:space="0" w:color="auto" w:frame="1"/>
        </w:rPr>
        <w:t> Shape&gt; lists){  </w:t>
      </w:r>
    </w:p>
    <w:p w14:paraId="28B3087C"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(Shape s:lists){  </w:t>
      </w:r>
    </w:p>
    <w:p w14:paraId="77593F48"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s.draw();</w:t>
      </w:r>
      <w:r>
        <w:rPr>
          <w:rStyle w:val="comment"/>
          <w:rFonts w:ascii="Verdana" w:hAnsi="Verdana"/>
          <w:color w:val="008200"/>
          <w:sz w:val="20"/>
          <w:szCs w:val="20"/>
          <w:bdr w:val="none" w:sz="0" w:space="0" w:color="auto" w:frame="1"/>
        </w:rPr>
        <w:t>//calling method of Shape class by child class instance</w:t>
      </w:r>
      <w:r>
        <w:rPr>
          <w:rFonts w:ascii="Verdana" w:hAnsi="Verdana"/>
          <w:color w:val="000000"/>
          <w:sz w:val="20"/>
          <w:szCs w:val="20"/>
          <w:bdr w:val="none" w:sz="0" w:space="0" w:color="auto" w:frame="1"/>
        </w:rPr>
        <w:t>  </w:t>
      </w:r>
    </w:p>
    <w:p w14:paraId="35DD9CE0"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1D810A0"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9027609"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w:t>
      </w:r>
    </w:p>
    <w:p w14:paraId="5E76FBAD"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List&lt;Rectangle&gt; list1=</w:t>
      </w:r>
      <w:r>
        <w:rPr>
          <w:rStyle w:val="keyword"/>
          <w:rFonts w:ascii="Verdana" w:eastAsiaTheme="minorEastAsia" w:hAnsi="Verdana"/>
          <w:b/>
          <w:bCs/>
          <w:color w:val="006699"/>
          <w:sz w:val="20"/>
          <w:szCs w:val="20"/>
          <w:bdr w:val="none" w:sz="0" w:space="0" w:color="auto" w:frame="1"/>
        </w:rPr>
        <w:t>new</w:t>
      </w:r>
      <w:r>
        <w:rPr>
          <w:rFonts w:ascii="Verdana" w:hAnsi="Verdana"/>
          <w:color w:val="000000"/>
          <w:sz w:val="20"/>
          <w:szCs w:val="20"/>
          <w:bdr w:val="none" w:sz="0" w:space="0" w:color="auto" w:frame="1"/>
        </w:rPr>
        <w:t> ArrayList&lt;Rectangle&gt;();  </w:t>
      </w:r>
    </w:p>
    <w:p w14:paraId="15A215D5"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list1.add(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Rectangle());  </w:t>
      </w:r>
    </w:p>
    <w:p w14:paraId="062C5B22"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EB0D727"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List&lt;Circle&gt; list2=</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ArrayList&lt;Circle&gt;();  </w:t>
      </w:r>
    </w:p>
    <w:p w14:paraId="113AEF07"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list2.add(</w:t>
      </w:r>
      <w:r>
        <w:rPr>
          <w:rStyle w:val="keyword"/>
          <w:rFonts w:ascii="Verdana" w:eastAsiaTheme="minorEastAsia" w:hAnsi="Verdana"/>
          <w:b/>
          <w:bCs/>
          <w:color w:val="006699"/>
          <w:sz w:val="20"/>
          <w:szCs w:val="20"/>
          <w:bdr w:val="none" w:sz="0" w:space="0" w:color="auto" w:frame="1"/>
        </w:rPr>
        <w:t>new</w:t>
      </w:r>
      <w:r>
        <w:rPr>
          <w:rFonts w:ascii="Verdana" w:hAnsi="Verdana"/>
          <w:color w:val="000000"/>
          <w:sz w:val="20"/>
          <w:szCs w:val="20"/>
          <w:bdr w:val="none" w:sz="0" w:space="0" w:color="auto" w:frame="1"/>
        </w:rPr>
        <w:t> Circle());  </w:t>
      </w:r>
    </w:p>
    <w:p w14:paraId="1CF09CC3"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list2.add(</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Circle());  </w:t>
      </w:r>
    </w:p>
    <w:p w14:paraId="55BAA7AD"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4BF7295"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drawShapes(list1);  </w:t>
      </w:r>
    </w:p>
    <w:p w14:paraId="6F9BBD0E" w14:textId="77777777" w:rsidR="00C906A1" w:rsidRDefault="00C906A1" w:rsidP="00434BA8">
      <w:pPr>
        <w:pStyle w:val="alt"/>
        <w:numPr>
          <w:ilvl w:val="0"/>
          <w:numId w:val="20"/>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drawShapes(list2);  </w:t>
      </w:r>
    </w:p>
    <w:p w14:paraId="44B0B6E6" w14:textId="77777777" w:rsidR="00C906A1" w:rsidRDefault="00C906A1" w:rsidP="00434BA8">
      <w:pPr>
        <w:numPr>
          <w:ilvl w:val="0"/>
          <w:numId w:val="20"/>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A657649"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14:paraId="3177BB77" w14:textId="77777777" w:rsidR="00C906A1" w:rsidRDefault="00C906A1" w:rsidP="00C906A1">
      <w:pPr>
        <w:pStyle w:val="HTMLPreformatted"/>
        <w:shd w:val="clear" w:color="auto" w:fill="F9FBF9"/>
        <w:rPr>
          <w:color w:val="000000"/>
        </w:rPr>
      </w:pPr>
      <w:r>
        <w:rPr>
          <w:color w:val="000000"/>
        </w:rPr>
        <w:t>drawing rectangle</w:t>
      </w:r>
    </w:p>
    <w:p w14:paraId="595FA21D" w14:textId="77777777" w:rsidR="00C906A1" w:rsidRDefault="00C906A1" w:rsidP="00C906A1">
      <w:pPr>
        <w:pStyle w:val="HTMLPreformatted"/>
        <w:shd w:val="clear" w:color="auto" w:fill="F9FBF9"/>
        <w:rPr>
          <w:color w:val="000000"/>
        </w:rPr>
      </w:pPr>
      <w:r>
        <w:rPr>
          <w:color w:val="000000"/>
        </w:rPr>
        <w:t>drawing circle</w:t>
      </w:r>
    </w:p>
    <w:p w14:paraId="44DB233A" w14:textId="77777777" w:rsidR="00C906A1" w:rsidRDefault="00C906A1" w:rsidP="00C906A1">
      <w:pPr>
        <w:pStyle w:val="HTMLPreformatted"/>
        <w:shd w:val="clear" w:color="auto" w:fill="F9FBF9"/>
        <w:rPr>
          <w:color w:val="000000"/>
        </w:rPr>
      </w:pPr>
      <w:r>
        <w:rPr>
          <w:color w:val="000000"/>
        </w:rPr>
        <w:t>drawing circle</w:t>
      </w:r>
    </w:p>
    <w:p w14:paraId="25E3491B" w14:textId="77777777" w:rsidR="00C906A1" w:rsidRDefault="00C906A1" w:rsidP="00C906A1">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Upper Bounded Wildcards</w:t>
      </w:r>
    </w:p>
    <w:p w14:paraId="1B784CE7"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The purpose of upper bounded wildcards is to decrease the restrictions on a variable. It restricts the unknown type to be a specific type or a subtype of that type. It is used by declaring wildcard character ("?") followed by the extends (in case of, class) or implements (in case of, interface) keyword, followed by its upper bound.</w:t>
      </w:r>
    </w:p>
    <w:p w14:paraId="712B0751" w14:textId="77777777" w:rsidR="00C906A1" w:rsidRDefault="00C906A1" w:rsidP="00C906A1">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Syntax</w:t>
      </w:r>
    </w:p>
    <w:p w14:paraId="1AC4A09E" w14:textId="77777777" w:rsidR="00C906A1" w:rsidRDefault="00C906A1" w:rsidP="00434BA8">
      <w:pPr>
        <w:pStyle w:val="alt"/>
        <w:numPr>
          <w:ilvl w:val="0"/>
          <w:numId w:val="21"/>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List&lt;? </w:t>
      </w:r>
      <w:r>
        <w:rPr>
          <w:rStyle w:val="keyword"/>
          <w:rFonts w:ascii="Verdana" w:eastAsiaTheme="minorEastAsia" w:hAnsi="Verdana"/>
          <w:b/>
          <w:bCs/>
          <w:color w:val="006699"/>
          <w:sz w:val="20"/>
          <w:szCs w:val="20"/>
          <w:bdr w:val="none" w:sz="0" w:space="0" w:color="auto" w:frame="1"/>
        </w:rPr>
        <w:t>extends</w:t>
      </w:r>
      <w:r>
        <w:rPr>
          <w:rFonts w:ascii="Verdana" w:hAnsi="Verdana"/>
          <w:color w:val="000000"/>
          <w:sz w:val="20"/>
          <w:szCs w:val="20"/>
          <w:bdr w:val="none" w:sz="0" w:space="0" w:color="auto" w:frame="1"/>
        </w:rPr>
        <w:t> Number&gt;  </w:t>
      </w:r>
    </w:p>
    <w:p w14:paraId="0452A059"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Here,</w:t>
      </w:r>
    </w:p>
    <w:p w14:paraId="70DE2CBA"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w:t>
      </w:r>
      <w:r>
        <w:rPr>
          <w:rFonts w:ascii="Verdana" w:hAnsi="Verdana"/>
          <w:color w:val="000000"/>
          <w:sz w:val="20"/>
          <w:szCs w:val="20"/>
        </w:rPr>
        <w:t> is a wildcard character.</w:t>
      </w:r>
    </w:p>
    <w:p w14:paraId="1666D6D5"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extends</w:t>
      </w:r>
      <w:r>
        <w:rPr>
          <w:rFonts w:ascii="Verdana" w:hAnsi="Verdana"/>
          <w:color w:val="000000"/>
          <w:sz w:val="20"/>
          <w:szCs w:val="20"/>
        </w:rPr>
        <w:t>, is a keyword.</w:t>
      </w:r>
    </w:p>
    <w:p w14:paraId="024C5537"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Number</w:t>
      </w:r>
      <w:r>
        <w:rPr>
          <w:rFonts w:ascii="Verdana" w:hAnsi="Verdana"/>
          <w:color w:val="000000"/>
          <w:sz w:val="20"/>
          <w:szCs w:val="20"/>
        </w:rPr>
        <w:t>, is a class present in java.lang package</w:t>
      </w:r>
    </w:p>
    <w:p w14:paraId="456DDC6C"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Suppose, we want to write the method for the list of Number and its subtypes (like Integer, Double). Using </w:t>
      </w:r>
      <w:r>
        <w:rPr>
          <w:rStyle w:val="Strong"/>
          <w:rFonts w:ascii="Verdana" w:hAnsi="Verdana"/>
          <w:color w:val="000000"/>
          <w:sz w:val="20"/>
          <w:szCs w:val="20"/>
        </w:rPr>
        <w:t>List&lt;? extends Number&gt;</w:t>
      </w:r>
      <w:r>
        <w:rPr>
          <w:rFonts w:ascii="Verdana" w:hAnsi="Verdana"/>
          <w:color w:val="000000"/>
          <w:sz w:val="20"/>
          <w:szCs w:val="20"/>
        </w:rPr>
        <w:t> is suitable for a list of type Number or any of its subclasses whereas </w:t>
      </w:r>
      <w:r>
        <w:rPr>
          <w:rStyle w:val="Strong"/>
          <w:rFonts w:ascii="Verdana" w:hAnsi="Verdana"/>
          <w:color w:val="000000"/>
          <w:sz w:val="20"/>
          <w:szCs w:val="20"/>
        </w:rPr>
        <w:t>List&lt;Number&gt;</w:t>
      </w:r>
      <w:r>
        <w:rPr>
          <w:rFonts w:ascii="Verdana" w:hAnsi="Verdana"/>
          <w:color w:val="000000"/>
          <w:sz w:val="20"/>
          <w:szCs w:val="20"/>
        </w:rPr>
        <w:t> works with the list of type Number only. So, </w:t>
      </w:r>
      <w:r>
        <w:rPr>
          <w:rStyle w:val="Strong"/>
          <w:rFonts w:ascii="Verdana" w:hAnsi="Verdana"/>
          <w:color w:val="000000"/>
          <w:sz w:val="20"/>
          <w:szCs w:val="20"/>
        </w:rPr>
        <w:t>List&lt;? extends Number&gt;</w:t>
      </w:r>
      <w:r>
        <w:rPr>
          <w:rFonts w:ascii="Verdana" w:hAnsi="Verdana"/>
          <w:color w:val="000000"/>
          <w:sz w:val="20"/>
          <w:szCs w:val="20"/>
        </w:rPr>
        <w:t> is less restrictive than </w:t>
      </w:r>
      <w:r>
        <w:rPr>
          <w:rStyle w:val="Strong"/>
          <w:rFonts w:ascii="Verdana" w:hAnsi="Verdana"/>
          <w:color w:val="000000"/>
          <w:sz w:val="20"/>
          <w:szCs w:val="20"/>
        </w:rPr>
        <w:t>List&lt;Number&gt;</w:t>
      </w:r>
      <w:r>
        <w:rPr>
          <w:rFonts w:ascii="Verdana" w:hAnsi="Verdana"/>
          <w:color w:val="000000"/>
          <w:sz w:val="20"/>
          <w:szCs w:val="20"/>
        </w:rPr>
        <w:t>.</w:t>
      </w:r>
    </w:p>
    <w:p w14:paraId="22ADF2FB" w14:textId="77777777" w:rsidR="00C906A1" w:rsidRDefault="00C906A1" w:rsidP="00C906A1">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Example of Upper Bound Wildcard</w:t>
      </w:r>
    </w:p>
    <w:p w14:paraId="064F4634"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In this example, we are using the upper bound wildcards to write the method for List&lt;Integer&gt; and List&lt;Double&gt;.</w:t>
      </w:r>
    </w:p>
    <w:p w14:paraId="2A44E327"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import</w:t>
      </w:r>
      <w:r>
        <w:rPr>
          <w:rFonts w:ascii="Verdana" w:hAnsi="Verdana"/>
          <w:color w:val="000000"/>
          <w:sz w:val="20"/>
          <w:szCs w:val="20"/>
          <w:bdr w:val="none" w:sz="0" w:space="0" w:color="auto" w:frame="1"/>
        </w:rPr>
        <w:t> java.util.ArrayList;  </w:t>
      </w:r>
    </w:p>
    <w:p w14:paraId="2FCB13BB"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CC0A821"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class</w:t>
      </w:r>
      <w:r>
        <w:rPr>
          <w:rFonts w:ascii="Verdana" w:hAnsi="Verdana"/>
          <w:color w:val="000000"/>
          <w:sz w:val="20"/>
          <w:szCs w:val="20"/>
          <w:bdr w:val="none" w:sz="0" w:space="0" w:color="auto" w:frame="1"/>
        </w:rPr>
        <w:t> UpperBoundWildcard {  </w:t>
      </w:r>
    </w:p>
    <w:p w14:paraId="25FEC07F"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92B9F0E"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981AA89"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Double add(ArrayList&lt;?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Number&gt; num) {  </w:t>
      </w:r>
    </w:p>
    <w:p w14:paraId="5E782A6D"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3007D93"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double</w:t>
      </w:r>
      <w:r>
        <w:rPr>
          <w:rFonts w:ascii="Verdana" w:hAnsi="Verdana"/>
          <w:color w:val="000000"/>
          <w:sz w:val="20"/>
          <w:szCs w:val="20"/>
          <w:bdr w:val="none" w:sz="0" w:space="0" w:color="auto" w:frame="1"/>
        </w:rPr>
        <w:t> sum=</w:t>
      </w:r>
      <w:r>
        <w:rPr>
          <w:rStyle w:val="number"/>
          <w:rFonts w:ascii="Verdana" w:hAnsi="Verdana"/>
          <w:color w:val="C00000"/>
          <w:sz w:val="20"/>
          <w:szCs w:val="20"/>
          <w:bdr w:val="none" w:sz="0" w:space="0" w:color="auto" w:frame="1"/>
        </w:rPr>
        <w:t>0.0</w:t>
      </w:r>
      <w:r>
        <w:rPr>
          <w:rFonts w:ascii="Verdana" w:hAnsi="Verdana"/>
          <w:color w:val="000000"/>
          <w:sz w:val="20"/>
          <w:szCs w:val="20"/>
          <w:bdr w:val="none" w:sz="0" w:space="0" w:color="auto" w:frame="1"/>
        </w:rPr>
        <w:t>;  </w:t>
      </w:r>
    </w:p>
    <w:p w14:paraId="04DE526A"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00C5019"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(Number n:num)  </w:t>
      </w:r>
    </w:p>
    <w:p w14:paraId="5369B3A3"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91D44EA"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sum = sum+n.doubleValue();  </w:t>
      </w:r>
    </w:p>
    <w:p w14:paraId="12E9908A"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55AB535"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3E67923"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return</w:t>
      </w:r>
      <w:r>
        <w:rPr>
          <w:rFonts w:ascii="Verdana" w:hAnsi="Verdana"/>
          <w:color w:val="000000"/>
          <w:sz w:val="20"/>
          <w:szCs w:val="20"/>
          <w:bdr w:val="none" w:sz="0" w:space="0" w:color="auto" w:frame="1"/>
        </w:rPr>
        <w:t> sum;  </w:t>
      </w:r>
    </w:p>
    <w:p w14:paraId="5BC2071C"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3D979D61"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C7D74C4"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73F57DEF"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BED280C"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ArrayList&lt;Integer&gt; l1=</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ArrayList&lt;Integer&gt;();  </w:t>
      </w:r>
    </w:p>
    <w:p w14:paraId="44260F54"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l1.add(</w:t>
      </w:r>
      <w:r>
        <w:rPr>
          <w:rStyle w:val="number"/>
          <w:rFonts w:ascii="Verdana" w:eastAsiaTheme="majorEastAsia" w:hAnsi="Verdana"/>
          <w:color w:val="C00000"/>
          <w:sz w:val="20"/>
          <w:szCs w:val="20"/>
          <w:bdr w:val="none" w:sz="0" w:space="0" w:color="auto" w:frame="1"/>
        </w:rPr>
        <w:t>10</w:t>
      </w:r>
      <w:r>
        <w:rPr>
          <w:rFonts w:ascii="Verdana" w:hAnsi="Verdana"/>
          <w:color w:val="000000"/>
          <w:sz w:val="20"/>
          <w:szCs w:val="20"/>
          <w:bdr w:val="none" w:sz="0" w:space="0" w:color="auto" w:frame="1"/>
        </w:rPr>
        <w:t>);  </w:t>
      </w:r>
    </w:p>
    <w:p w14:paraId="0326E17C"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l1.add(</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  </w:t>
      </w:r>
    </w:p>
    <w:p w14:paraId="05A50EF8"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"displaying the sum= "</w:t>
      </w:r>
      <w:r>
        <w:rPr>
          <w:rFonts w:ascii="Verdana" w:hAnsi="Verdana"/>
          <w:color w:val="000000"/>
          <w:sz w:val="20"/>
          <w:szCs w:val="20"/>
          <w:bdr w:val="none" w:sz="0" w:space="0" w:color="auto" w:frame="1"/>
        </w:rPr>
        <w:t>+add(l1));  </w:t>
      </w:r>
    </w:p>
    <w:p w14:paraId="283BE710"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D1C064E"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ArrayList&lt;Double&gt; l2=</w:t>
      </w:r>
      <w:r>
        <w:rPr>
          <w:rStyle w:val="keyword"/>
          <w:rFonts w:ascii="Verdana" w:eastAsiaTheme="minorEastAsia" w:hAnsi="Verdana"/>
          <w:b/>
          <w:bCs/>
          <w:color w:val="006699"/>
          <w:sz w:val="20"/>
          <w:szCs w:val="20"/>
          <w:bdr w:val="none" w:sz="0" w:space="0" w:color="auto" w:frame="1"/>
        </w:rPr>
        <w:t>new</w:t>
      </w:r>
      <w:r>
        <w:rPr>
          <w:rFonts w:ascii="Verdana" w:hAnsi="Verdana"/>
          <w:color w:val="000000"/>
          <w:sz w:val="20"/>
          <w:szCs w:val="20"/>
          <w:bdr w:val="none" w:sz="0" w:space="0" w:color="auto" w:frame="1"/>
        </w:rPr>
        <w:t> ArrayList&lt;Double&gt;();  </w:t>
      </w:r>
    </w:p>
    <w:p w14:paraId="572A9D16"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l2.add(</w:t>
      </w:r>
      <w:r>
        <w:rPr>
          <w:rStyle w:val="number"/>
          <w:rFonts w:ascii="Verdana" w:hAnsi="Verdana"/>
          <w:color w:val="C00000"/>
          <w:sz w:val="20"/>
          <w:szCs w:val="20"/>
          <w:bdr w:val="none" w:sz="0" w:space="0" w:color="auto" w:frame="1"/>
        </w:rPr>
        <w:t>30.0</w:t>
      </w:r>
      <w:r>
        <w:rPr>
          <w:rFonts w:ascii="Verdana" w:hAnsi="Verdana"/>
          <w:color w:val="000000"/>
          <w:sz w:val="20"/>
          <w:szCs w:val="20"/>
          <w:bdr w:val="none" w:sz="0" w:space="0" w:color="auto" w:frame="1"/>
        </w:rPr>
        <w:t>);  </w:t>
      </w:r>
    </w:p>
    <w:p w14:paraId="18D946C6"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l2.add(</w:t>
      </w:r>
      <w:r>
        <w:rPr>
          <w:rStyle w:val="number"/>
          <w:rFonts w:ascii="Verdana" w:eastAsiaTheme="majorEastAsia" w:hAnsi="Verdana"/>
          <w:color w:val="C00000"/>
          <w:sz w:val="20"/>
          <w:szCs w:val="20"/>
          <w:bdr w:val="none" w:sz="0" w:space="0" w:color="auto" w:frame="1"/>
        </w:rPr>
        <w:t>40.0</w:t>
      </w:r>
      <w:r>
        <w:rPr>
          <w:rFonts w:ascii="Verdana" w:hAnsi="Verdana"/>
          <w:color w:val="000000"/>
          <w:sz w:val="20"/>
          <w:szCs w:val="20"/>
          <w:bdr w:val="none" w:sz="0" w:space="0" w:color="auto" w:frame="1"/>
        </w:rPr>
        <w:t>);  </w:t>
      </w:r>
    </w:p>
    <w:p w14:paraId="627CD9C4"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"displaying the sum= "</w:t>
      </w:r>
      <w:r>
        <w:rPr>
          <w:rFonts w:ascii="Verdana" w:hAnsi="Verdana"/>
          <w:color w:val="000000"/>
          <w:sz w:val="20"/>
          <w:szCs w:val="20"/>
          <w:bdr w:val="none" w:sz="0" w:space="0" w:color="auto" w:frame="1"/>
        </w:rPr>
        <w:t>+add(l2));  </w:t>
      </w:r>
    </w:p>
    <w:p w14:paraId="6ABB2B1D"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971DB7E"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FFE3017"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587A87E" w14:textId="77777777" w:rsidR="00C906A1" w:rsidRDefault="00C906A1" w:rsidP="00434BA8">
      <w:pPr>
        <w:numPr>
          <w:ilvl w:val="0"/>
          <w:numId w:val="22"/>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60579DD9" w14:textId="77777777" w:rsidR="00C906A1" w:rsidRDefault="00C906A1" w:rsidP="00434BA8">
      <w:pPr>
        <w:pStyle w:val="alt"/>
        <w:numPr>
          <w:ilvl w:val="0"/>
          <w:numId w:val="22"/>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C4F70E4" w14:textId="77777777" w:rsidR="00C906A1" w:rsidRDefault="00C906A1" w:rsidP="00C906A1">
      <w:pPr>
        <w:rPr>
          <w:rFonts w:ascii="Times New Roman" w:hAnsi="Times New Roman"/>
          <w:color w:val="auto"/>
          <w:szCs w:val="24"/>
        </w:rPr>
      </w:pPr>
      <w:hyperlink r:id="rId13" w:tgtFrame="_blank" w:history="1">
        <w:r>
          <w:rPr>
            <w:rStyle w:val="Hyperlink"/>
            <w:rFonts w:ascii="Verdana" w:hAnsi="Verdana"/>
            <w:b/>
            <w:bCs/>
            <w:color w:val="FFFFFF"/>
            <w:sz w:val="20"/>
            <w:szCs w:val="20"/>
            <w:shd w:val="clear" w:color="auto" w:fill="8BC34A"/>
          </w:rPr>
          <w:t>Test it Now</w:t>
        </w:r>
      </w:hyperlink>
    </w:p>
    <w:p w14:paraId="2EAA9340"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14:paraId="60DFCF78" w14:textId="77777777" w:rsidR="00C906A1" w:rsidRDefault="00C906A1" w:rsidP="00C906A1">
      <w:pPr>
        <w:pStyle w:val="HTMLPreformatted"/>
        <w:shd w:val="clear" w:color="auto" w:fill="F9FBF9"/>
        <w:rPr>
          <w:color w:val="000000"/>
        </w:rPr>
      </w:pPr>
      <w:r>
        <w:rPr>
          <w:color w:val="000000"/>
        </w:rPr>
        <w:t>displaying the sum= 30.0</w:t>
      </w:r>
    </w:p>
    <w:p w14:paraId="05272AE7" w14:textId="77777777" w:rsidR="00C906A1" w:rsidRDefault="00C906A1" w:rsidP="00C906A1">
      <w:pPr>
        <w:pStyle w:val="HTMLPreformatted"/>
        <w:shd w:val="clear" w:color="auto" w:fill="F9FBF9"/>
        <w:rPr>
          <w:color w:val="000000"/>
        </w:rPr>
      </w:pPr>
      <w:r>
        <w:rPr>
          <w:color w:val="000000"/>
        </w:rPr>
        <w:t>displaying the sum= 70.0</w:t>
      </w:r>
    </w:p>
    <w:p w14:paraId="4AA5A081" w14:textId="77777777" w:rsidR="00C906A1" w:rsidRDefault="00C906A1" w:rsidP="00C906A1">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Unbounded Wildcards</w:t>
      </w:r>
    </w:p>
    <w:p w14:paraId="4F0B64BB"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The unbounded wildcard type represents the list of an unknown type such as List&lt;?&gt;. This approach can be useful in the following scenarios: -</w:t>
      </w:r>
    </w:p>
    <w:p w14:paraId="03243B0B" w14:textId="77777777" w:rsidR="00C906A1" w:rsidRDefault="00C906A1" w:rsidP="00434BA8">
      <w:pPr>
        <w:numPr>
          <w:ilvl w:val="0"/>
          <w:numId w:val="2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When the given method is implemented by using the functionality provided in the Object class.</w:t>
      </w:r>
    </w:p>
    <w:p w14:paraId="1FF9D80F" w14:textId="77777777" w:rsidR="00C906A1" w:rsidRDefault="00C906A1" w:rsidP="00434BA8">
      <w:pPr>
        <w:numPr>
          <w:ilvl w:val="0"/>
          <w:numId w:val="2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When the generic class contains the methods that don't depend on the type parameter.</w:t>
      </w:r>
    </w:p>
    <w:p w14:paraId="4EE280BB" w14:textId="77777777" w:rsidR="00C906A1" w:rsidRDefault="00C906A1" w:rsidP="00C906A1">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Example of Unbounded Wildcards</w:t>
      </w:r>
    </w:p>
    <w:p w14:paraId="62716923"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import</w:t>
      </w:r>
      <w:r>
        <w:rPr>
          <w:rFonts w:ascii="Verdana" w:hAnsi="Verdana"/>
          <w:color w:val="000000"/>
          <w:sz w:val="20"/>
          <w:szCs w:val="20"/>
          <w:bdr w:val="none" w:sz="0" w:space="0" w:color="auto" w:frame="1"/>
        </w:rPr>
        <w:t> java.util.Arrays;  </w:t>
      </w:r>
    </w:p>
    <w:p w14:paraId="33DB5070"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java.util.List;  </w:t>
      </w:r>
    </w:p>
    <w:p w14:paraId="7FA9A1AA"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9ABF3D1"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UnboundedWildcard {  </w:t>
      </w:r>
    </w:p>
    <w:p w14:paraId="44B5528C"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7B2C927B"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display(List&lt;?&gt; list)  </w:t>
      </w:r>
    </w:p>
    <w:p w14:paraId="77FC7FC7"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CBEE251"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1FCFBFE"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for</w:t>
      </w:r>
      <w:r>
        <w:rPr>
          <w:rFonts w:ascii="Verdana" w:hAnsi="Verdana"/>
          <w:color w:val="000000"/>
          <w:sz w:val="20"/>
          <w:szCs w:val="20"/>
          <w:bdr w:val="none" w:sz="0" w:space="0" w:color="auto" w:frame="1"/>
        </w:rPr>
        <w:t>(Object o:list)  </w:t>
      </w:r>
    </w:p>
    <w:p w14:paraId="515C0C73"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3567510"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System.out.println(o);  </w:t>
      </w:r>
    </w:p>
    <w:p w14:paraId="36D5C61F"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421E6EE6"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4914D04"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754455A9"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99731F9"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86507C8"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eastAsiaTheme="minorEastAsi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76E853D4"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9E4D37E"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List&lt;Integer&gt; l1=Arrays.asList(</w:t>
      </w:r>
      <w:r>
        <w:rPr>
          <w:rStyle w:val="number"/>
          <w:rFonts w:ascii="Verdana" w:eastAsiaTheme="majorEastAsi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eastAsiaTheme="majorEastAsi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eastAsiaTheme="majorEastAsia" w:hAnsi="Verdana"/>
          <w:color w:val="C00000"/>
          <w:sz w:val="20"/>
          <w:szCs w:val="20"/>
          <w:bdr w:val="none" w:sz="0" w:space="0" w:color="auto" w:frame="1"/>
        </w:rPr>
        <w:t>3</w:t>
      </w:r>
      <w:r>
        <w:rPr>
          <w:rFonts w:ascii="Verdana" w:hAnsi="Verdana"/>
          <w:color w:val="000000"/>
          <w:sz w:val="20"/>
          <w:szCs w:val="20"/>
          <w:bdr w:val="none" w:sz="0" w:space="0" w:color="auto" w:frame="1"/>
        </w:rPr>
        <w:t>);  </w:t>
      </w:r>
    </w:p>
    <w:p w14:paraId="6A925CC4"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"displaying the Integer values"</w:t>
      </w:r>
      <w:r>
        <w:rPr>
          <w:rFonts w:ascii="Verdana" w:hAnsi="Verdana"/>
          <w:color w:val="000000"/>
          <w:sz w:val="20"/>
          <w:szCs w:val="20"/>
          <w:bdr w:val="none" w:sz="0" w:space="0" w:color="auto" w:frame="1"/>
        </w:rPr>
        <w:t>);  </w:t>
      </w:r>
    </w:p>
    <w:p w14:paraId="0BFDBCCC"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display(l1);  </w:t>
      </w:r>
    </w:p>
    <w:p w14:paraId="20409FAD"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List&lt;String&gt; l2=Arrays.asList(</w:t>
      </w:r>
      <w:r>
        <w:rPr>
          <w:rStyle w:val="string"/>
          <w:rFonts w:ascii="Verdana" w:hAnsi="Verdana"/>
          <w:color w:val="0000FF"/>
          <w:sz w:val="20"/>
          <w:szCs w:val="20"/>
          <w:bdr w:val="none" w:sz="0" w:space="0" w:color="auto" w:frame="1"/>
        </w:rPr>
        <w:t>"One"</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"Two"</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"Three"</w:t>
      </w:r>
      <w:r>
        <w:rPr>
          <w:rFonts w:ascii="Verdana" w:hAnsi="Verdana"/>
          <w:color w:val="000000"/>
          <w:sz w:val="20"/>
          <w:szCs w:val="20"/>
          <w:bdr w:val="none" w:sz="0" w:space="0" w:color="auto" w:frame="1"/>
        </w:rPr>
        <w:t>);  </w:t>
      </w:r>
    </w:p>
    <w:p w14:paraId="6A3A60D9"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"displaying the String values"</w:t>
      </w:r>
      <w:r>
        <w:rPr>
          <w:rFonts w:ascii="Verdana" w:hAnsi="Verdana"/>
          <w:color w:val="000000"/>
          <w:sz w:val="20"/>
          <w:szCs w:val="20"/>
          <w:bdr w:val="none" w:sz="0" w:space="0" w:color="auto" w:frame="1"/>
        </w:rPr>
        <w:t>);  </w:t>
      </w:r>
    </w:p>
    <w:p w14:paraId="5CA25D17"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display(l2);  </w:t>
      </w:r>
    </w:p>
    <w:p w14:paraId="5BDA29A6"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5B7CAD87" w14:textId="77777777" w:rsidR="00C906A1" w:rsidRDefault="00C906A1" w:rsidP="00434BA8">
      <w:pPr>
        <w:numPr>
          <w:ilvl w:val="0"/>
          <w:numId w:val="24"/>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91A0748" w14:textId="77777777" w:rsidR="00C906A1" w:rsidRDefault="00C906A1" w:rsidP="00434BA8">
      <w:pPr>
        <w:pStyle w:val="alt"/>
        <w:numPr>
          <w:ilvl w:val="0"/>
          <w:numId w:val="24"/>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6963CEE" w14:textId="77777777" w:rsidR="00C906A1" w:rsidRDefault="00C906A1" w:rsidP="00C906A1">
      <w:pPr>
        <w:rPr>
          <w:rFonts w:ascii="Times New Roman" w:hAnsi="Times New Roman"/>
          <w:color w:val="auto"/>
          <w:szCs w:val="24"/>
        </w:rPr>
      </w:pPr>
      <w:hyperlink r:id="rId14" w:tgtFrame="_blank" w:history="1">
        <w:r>
          <w:rPr>
            <w:rStyle w:val="Hyperlink"/>
            <w:rFonts w:ascii="Verdana" w:hAnsi="Verdana"/>
            <w:b/>
            <w:bCs/>
            <w:color w:val="FFFFFF"/>
            <w:sz w:val="20"/>
            <w:szCs w:val="20"/>
            <w:shd w:val="clear" w:color="auto" w:fill="8BC34A"/>
          </w:rPr>
          <w:t>Test it Now</w:t>
        </w:r>
      </w:hyperlink>
    </w:p>
    <w:p w14:paraId="5CAC6641"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14:paraId="5CDBA5C0" w14:textId="77777777" w:rsidR="00C906A1" w:rsidRDefault="00C906A1" w:rsidP="00C906A1">
      <w:pPr>
        <w:pStyle w:val="HTMLPreformatted"/>
        <w:shd w:val="clear" w:color="auto" w:fill="F9FBF9"/>
        <w:rPr>
          <w:color w:val="000000"/>
        </w:rPr>
      </w:pPr>
      <w:r>
        <w:rPr>
          <w:color w:val="000000"/>
        </w:rPr>
        <w:t>displaying the Integer values</w:t>
      </w:r>
    </w:p>
    <w:p w14:paraId="7172A44B" w14:textId="77777777" w:rsidR="00C906A1" w:rsidRDefault="00C906A1" w:rsidP="00C906A1">
      <w:pPr>
        <w:pStyle w:val="HTMLPreformatted"/>
        <w:shd w:val="clear" w:color="auto" w:fill="F9FBF9"/>
        <w:rPr>
          <w:color w:val="000000"/>
        </w:rPr>
      </w:pPr>
      <w:r>
        <w:rPr>
          <w:color w:val="000000"/>
        </w:rPr>
        <w:t>1</w:t>
      </w:r>
    </w:p>
    <w:p w14:paraId="5615C083" w14:textId="77777777" w:rsidR="00C906A1" w:rsidRDefault="00C906A1" w:rsidP="00C906A1">
      <w:pPr>
        <w:pStyle w:val="HTMLPreformatted"/>
        <w:shd w:val="clear" w:color="auto" w:fill="F9FBF9"/>
        <w:rPr>
          <w:color w:val="000000"/>
        </w:rPr>
      </w:pPr>
      <w:r>
        <w:rPr>
          <w:color w:val="000000"/>
        </w:rPr>
        <w:t>2</w:t>
      </w:r>
    </w:p>
    <w:p w14:paraId="1B8757C1" w14:textId="77777777" w:rsidR="00C906A1" w:rsidRDefault="00C906A1" w:rsidP="00C906A1">
      <w:pPr>
        <w:pStyle w:val="HTMLPreformatted"/>
        <w:shd w:val="clear" w:color="auto" w:fill="F9FBF9"/>
        <w:rPr>
          <w:color w:val="000000"/>
        </w:rPr>
      </w:pPr>
      <w:r>
        <w:rPr>
          <w:color w:val="000000"/>
        </w:rPr>
        <w:t>3</w:t>
      </w:r>
    </w:p>
    <w:p w14:paraId="323E4BC0" w14:textId="77777777" w:rsidR="00C906A1" w:rsidRDefault="00C906A1" w:rsidP="00C906A1">
      <w:pPr>
        <w:pStyle w:val="HTMLPreformatted"/>
        <w:shd w:val="clear" w:color="auto" w:fill="F9FBF9"/>
        <w:rPr>
          <w:color w:val="000000"/>
        </w:rPr>
      </w:pPr>
      <w:r>
        <w:rPr>
          <w:color w:val="000000"/>
        </w:rPr>
        <w:t>displaying the String values</w:t>
      </w:r>
    </w:p>
    <w:p w14:paraId="1AECC6EA" w14:textId="77777777" w:rsidR="00C906A1" w:rsidRDefault="00C906A1" w:rsidP="00C906A1">
      <w:pPr>
        <w:pStyle w:val="HTMLPreformatted"/>
        <w:shd w:val="clear" w:color="auto" w:fill="F9FBF9"/>
        <w:rPr>
          <w:color w:val="000000"/>
        </w:rPr>
      </w:pPr>
      <w:r>
        <w:rPr>
          <w:color w:val="000000"/>
        </w:rPr>
        <w:t>One</w:t>
      </w:r>
    </w:p>
    <w:p w14:paraId="0897C166" w14:textId="77777777" w:rsidR="00C906A1" w:rsidRDefault="00C906A1" w:rsidP="00C906A1">
      <w:pPr>
        <w:pStyle w:val="HTMLPreformatted"/>
        <w:shd w:val="clear" w:color="auto" w:fill="F9FBF9"/>
        <w:rPr>
          <w:color w:val="000000"/>
        </w:rPr>
      </w:pPr>
      <w:r>
        <w:rPr>
          <w:color w:val="000000"/>
        </w:rPr>
        <w:t>Two</w:t>
      </w:r>
    </w:p>
    <w:p w14:paraId="40E316FC" w14:textId="77777777" w:rsidR="00C906A1" w:rsidRDefault="00C906A1" w:rsidP="00C906A1">
      <w:pPr>
        <w:pStyle w:val="HTMLPreformatted"/>
        <w:shd w:val="clear" w:color="auto" w:fill="F9FBF9"/>
        <w:rPr>
          <w:color w:val="000000"/>
        </w:rPr>
      </w:pPr>
      <w:r>
        <w:rPr>
          <w:color w:val="000000"/>
        </w:rPr>
        <w:t>Three</w:t>
      </w:r>
    </w:p>
    <w:p w14:paraId="62F58C79" w14:textId="77777777" w:rsidR="00C906A1" w:rsidRDefault="00C906A1" w:rsidP="00C906A1">
      <w:pPr>
        <w:pStyle w:val="Heading2"/>
        <w:shd w:val="clear" w:color="auto" w:fill="FFFFFF"/>
        <w:spacing w:line="312" w:lineRule="atLeast"/>
        <w:rPr>
          <w:rFonts w:ascii="Helvetica" w:hAnsi="Helvetica" w:cs="Helvetica"/>
          <w:b w:val="0"/>
          <w:color w:val="610B4B"/>
          <w:sz w:val="32"/>
          <w:szCs w:val="32"/>
        </w:rPr>
      </w:pPr>
      <w:r>
        <w:rPr>
          <w:rFonts w:ascii="Helvetica" w:hAnsi="Helvetica" w:cs="Helvetica"/>
          <w:b w:val="0"/>
          <w:bCs/>
          <w:color w:val="610B4B"/>
          <w:sz w:val="32"/>
          <w:szCs w:val="32"/>
        </w:rPr>
        <w:t>Lower Bounded Wildcards</w:t>
      </w:r>
    </w:p>
    <w:p w14:paraId="011AF060"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The purpose of lower bounded wildcards is to restrict the unknown type to be a specific type or a supertype of that type. It is used by declaring wildcard character ("?") followed by the super keyword, followed by its lower bound.</w:t>
      </w:r>
    </w:p>
    <w:p w14:paraId="0184545E" w14:textId="77777777" w:rsidR="00C906A1" w:rsidRDefault="00C906A1" w:rsidP="00C906A1">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Syntax</w:t>
      </w:r>
    </w:p>
    <w:p w14:paraId="4CA5442F" w14:textId="77777777" w:rsidR="00C906A1" w:rsidRDefault="00C906A1" w:rsidP="00434BA8">
      <w:pPr>
        <w:pStyle w:val="alt"/>
        <w:numPr>
          <w:ilvl w:val="0"/>
          <w:numId w:val="25"/>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List&lt;? </w:t>
      </w:r>
      <w:r>
        <w:rPr>
          <w:rStyle w:val="keyword"/>
          <w:rFonts w:ascii="Verdana" w:eastAsiaTheme="minorEastAsia" w:hAnsi="Verdana"/>
          <w:b/>
          <w:bCs/>
          <w:color w:val="006699"/>
          <w:sz w:val="20"/>
          <w:szCs w:val="20"/>
          <w:bdr w:val="none" w:sz="0" w:space="0" w:color="auto" w:frame="1"/>
        </w:rPr>
        <w:t>super</w:t>
      </w:r>
      <w:r>
        <w:rPr>
          <w:rFonts w:ascii="Verdana" w:hAnsi="Verdana"/>
          <w:color w:val="000000"/>
          <w:sz w:val="20"/>
          <w:szCs w:val="20"/>
          <w:bdr w:val="none" w:sz="0" w:space="0" w:color="auto" w:frame="1"/>
        </w:rPr>
        <w:t> Integer&gt;  </w:t>
      </w:r>
    </w:p>
    <w:p w14:paraId="7B35A096"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Here,</w:t>
      </w:r>
    </w:p>
    <w:p w14:paraId="535EA675"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w:t>
      </w:r>
      <w:r>
        <w:rPr>
          <w:rFonts w:ascii="Verdana" w:hAnsi="Verdana"/>
          <w:color w:val="000000"/>
          <w:sz w:val="20"/>
          <w:szCs w:val="20"/>
        </w:rPr>
        <w:t> is a wildcard character.</w:t>
      </w:r>
    </w:p>
    <w:p w14:paraId="7124BC07"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super</w:t>
      </w:r>
      <w:r>
        <w:rPr>
          <w:rFonts w:ascii="Verdana" w:hAnsi="Verdana"/>
          <w:color w:val="000000"/>
          <w:sz w:val="20"/>
          <w:szCs w:val="20"/>
        </w:rPr>
        <w:t>, is a keyword.</w:t>
      </w:r>
    </w:p>
    <w:p w14:paraId="294E5D78"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Integer</w:t>
      </w:r>
      <w:r>
        <w:rPr>
          <w:rFonts w:ascii="Verdana" w:hAnsi="Verdana"/>
          <w:color w:val="000000"/>
          <w:sz w:val="20"/>
          <w:szCs w:val="20"/>
        </w:rPr>
        <w:t>, is a wrapper class.</w:t>
      </w:r>
    </w:p>
    <w:p w14:paraId="3E648110"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Suppose, we want to write the method for the list of Integer and its supertype (like Number, Object). Using </w:t>
      </w:r>
      <w:r>
        <w:rPr>
          <w:rStyle w:val="Strong"/>
          <w:rFonts w:ascii="Verdana" w:hAnsi="Verdana"/>
          <w:color w:val="000000"/>
          <w:sz w:val="20"/>
          <w:szCs w:val="20"/>
        </w:rPr>
        <w:t>List&lt;? super Integer&gt;</w:t>
      </w:r>
      <w:r>
        <w:rPr>
          <w:rFonts w:ascii="Verdana" w:hAnsi="Verdana"/>
          <w:color w:val="000000"/>
          <w:sz w:val="20"/>
          <w:szCs w:val="20"/>
        </w:rPr>
        <w:t> is suitable for a list of type Integer or any of its superclasses whereas </w:t>
      </w:r>
      <w:r>
        <w:rPr>
          <w:rStyle w:val="Strong"/>
          <w:rFonts w:ascii="Verdana" w:hAnsi="Verdana"/>
          <w:color w:val="000000"/>
          <w:sz w:val="20"/>
          <w:szCs w:val="20"/>
        </w:rPr>
        <w:t>List&lt;Integer&gt;</w:t>
      </w:r>
      <w:r>
        <w:rPr>
          <w:rFonts w:ascii="Verdana" w:hAnsi="Verdana"/>
          <w:color w:val="000000"/>
          <w:sz w:val="20"/>
          <w:szCs w:val="20"/>
        </w:rPr>
        <w:t> works with the list of type Integer only. So, </w:t>
      </w:r>
      <w:r>
        <w:rPr>
          <w:rStyle w:val="Strong"/>
          <w:rFonts w:ascii="Verdana" w:hAnsi="Verdana"/>
          <w:color w:val="000000"/>
          <w:sz w:val="20"/>
          <w:szCs w:val="20"/>
        </w:rPr>
        <w:t>List&lt;? super Integer&gt;</w:t>
      </w:r>
      <w:r>
        <w:rPr>
          <w:rFonts w:ascii="Verdana" w:hAnsi="Verdana"/>
          <w:color w:val="000000"/>
          <w:sz w:val="20"/>
          <w:szCs w:val="20"/>
        </w:rPr>
        <w:t> is less restrictive than </w:t>
      </w:r>
      <w:r>
        <w:rPr>
          <w:rStyle w:val="Strong"/>
          <w:rFonts w:ascii="Verdana" w:hAnsi="Verdana"/>
          <w:color w:val="000000"/>
          <w:sz w:val="20"/>
          <w:szCs w:val="20"/>
        </w:rPr>
        <w:t>List&lt;Integer&gt;</w:t>
      </w:r>
      <w:r>
        <w:rPr>
          <w:rFonts w:ascii="Verdana" w:hAnsi="Verdana"/>
          <w:color w:val="000000"/>
          <w:sz w:val="20"/>
          <w:szCs w:val="20"/>
        </w:rPr>
        <w:t>.</w:t>
      </w:r>
    </w:p>
    <w:p w14:paraId="30B80CB1" w14:textId="77777777" w:rsidR="00C906A1" w:rsidRDefault="00C906A1" w:rsidP="00C906A1">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Example of Lower Bound Wildcard</w:t>
      </w:r>
    </w:p>
    <w:p w14:paraId="1FCBBFE3" w14:textId="77777777" w:rsidR="00C906A1" w:rsidRDefault="00C906A1" w:rsidP="00C906A1">
      <w:pPr>
        <w:pStyle w:val="NormalWeb"/>
        <w:shd w:val="clear" w:color="auto" w:fill="FFFFFF"/>
        <w:rPr>
          <w:rFonts w:ascii="Verdana" w:hAnsi="Verdana"/>
          <w:color w:val="000000"/>
          <w:sz w:val="20"/>
          <w:szCs w:val="20"/>
        </w:rPr>
      </w:pPr>
      <w:r>
        <w:rPr>
          <w:rFonts w:ascii="Verdana" w:hAnsi="Verdana"/>
          <w:color w:val="000000"/>
          <w:sz w:val="20"/>
          <w:szCs w:val="20"/>
        </w:rPr>
        <w:t>In this example, we are using the lower bound wildcards to write the method for List&lt;Integer&gt; and List&lt;Number&gt;.</w:t>
      </w:r>
    </w:p>
    <w:p w14:paraId="668D3C48"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Style w:val="keyword"/>
          <w:rFonts w:ascii="Verdana" w:eastAsiaTheme="minorEastAsia" w:hAnsi="Verdana"/>
          <w:b/>
          <w:bCs/>
          <w:color w:val="006699"/>
          <w:sz w:val="20"/>
          <w:szCs w:val="20"/>
          <w:bdr w:val="none" w:sz="0" w:space="0" w:color="auto" w:frame="1"/>
        </w:rPr>
        <w:t>import</w:t>
      </w:r>
      <w:r>
        <w:rPr>
          <w:rFonts w:ascii="Verdana" w:hAnsi="Verdana"/>
          <w:color w:val="000000"/>
          <w:sz w:val="20"/>
          <w:szCs w:val="20"/>
          <w:bdr w:val="none" w:sz="0" w:space="0" w:color="auto" w:frame="1"/>
        </w:rPr>
        <w:t> java.util.Arrays;  </w:t>
      </w:r>
    </w:p>
    <w:p w14:paraId="534E87AC"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java.util.List;  </w:t>
      </w:r>
    </w:p>
    <w:p w14:paraId="06B7B272"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045748A"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LowerBoundWildcard {  </w:t>
      </w:r>
    </w:p>
    <w:p w14:paraId="1394A3A8"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8572F7C"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addNumbers(List&lt;? </w:t>
      </w:r>
      <w:r>
        <w:rPr>
          <w:rStyle w:val="keyword"/>
          <w:rFonts w:ascii="Verdana" w:hAnsi="Verdana"/>
          <w:b/>
          <w:bCs/>
          <w:color w:val="006699"/>
          <w:sz w:val="20"/>
          <w:szCs w:val="20"/>
          <w:bdr w:val="none" w:sz="0" w:space="0" w:color="auto" w:frame="1"/>
        </w:rPr>
        <w:t>super</w:t>
      </w:r>
      <w:r>
        <w:rPr>
          <w:rFonts w:ascii="Verdana" w:hAnsi="Verdana"/>
          <w:color w:val="000000"/>
          <w:sz w:val="20"/>
          <w:szCs w:val="20"/>
          <w:bdr w:val="none" w:sz="0" w:space="0" w:color="auto" w:frame="1"/>
        </w:rPr>
        <w:t> Integer&gt; list) {  </w:t>
      </w:r>
    </w:p>
    <w:p w14:paraId="53C57E83"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A9358F4"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(Object n:list)  </w:t>
      </w:r>
    </w:p>
    <w:p w14:paraId="61C88206"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643103E8"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System.out.println(n);  </w:t>
      </w:r>
    </w:p>
    <w:p w14:paraId="476FD26B"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27E8255E"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FEE6077"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6F77C7D"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1F6F9749"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14:paraId="170B9720"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32B164AB"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5A6FB6E2"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List&lt;Integer&gt; l1=Arrays.asList(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14:paraId="0AC7CFE0"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"displaying the Integer values"</w:t>
      </w:r>
      <w:r>
        <w:rPr>
          <w:rFonts w:ascii="Verdana" w:hAnsi="Verdana"/>
          <w:color w:val="000000"/>
          <w:sz w:val="20"/>
          <w:szCs w:val="20"/>
          <w:bdr w:val="none" w:sz="0" w:space="0" w:color="auto" w:frame="1"/>
        </w:rPr>
        <w:t>);  </w:t>
      </w:r>
    </w:p>
    <w:p w14:paraId="2E7E7AB3"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addNumbers(l1);  </w:t>
      </w:r>
    </w:p>
    <w:p w14:paraId="4535F2F4"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41B650E2"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List&lt;Number&gt; l2=Arrays.asList(</w:t>
      </w:r>
      <w:r>
        <w:rPr>
          <w:rStyle w:val="number"/>
          <w:rFonts w:ascii="Verdana" w:hAnsi="Verdana"/>
          <w:color w:val="C00000"/>
          <w:sz w:val="20"/>
          <w:szCs w:val="20"/>
          <w:bdr w:val="none" w:sz="0" w:space="0" w:color="auto" w:frame="1"/>
        </w:rPr>
        <w:t>1.0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2.0</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3.0</w:t>
      </w:r>
      <w:r>
        <w:rPr>
          <w:rFonts w:ascii="Verdana" w:hAnsi="Verdana"/>
          <w:color w:val="000000"/>
          <w:sz w:val="20"/>
          <w:szCs w:val="20"/>
          <w:bdr w:val="none" w:sz="0" w:space="0" w:color="auto" w:frame="1"/>
        </w:rPr>
        <w:t>);  </w:t>
      </w:r>
    </w:p>
    <w:p w14:paraId="0A49CA91"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System.out.println(</w:t>
      </w:r>
      <w:r>
        <w:rPr>
          <w:rStyle w:val="string"/>
          <w:rFonts w:ascii="Verdana" w:hAnsi="Verdana"/>
          <w:color w:val="0000FF"/>
          <w:sz w:val="20"/>
          <w:szCs w:val="20"/>
          <w:bdr w:val="none" w:sz="0" w:space="0" w:color="auto" w:frame="1"/>
        </w:rPr>
        <w:t>"displaying the Number values"</w:t>
      </w:r>
      <w:r>
        <w:rPr>
          <w:rFonts w:ascii="Verdana" w:hAnsi="Verdana"/>
          <w:color w:val="000000"/>
          <w:sz w:val="20"/>
          <w:szCs w:val="20"/>
          <w:bdr w:val="none" w:sz="0" w:space="0" w:color="auto" w:frame="1"/>
        </w:rPr>
        <w:t>);  </w:t>
      </w:r>
    </w:p>
    <w:p w14:paraId="4BECD5B2"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addNumbers(l2);  </w:t>
      </w:r>
    </w:p>
    <w:p w14:paraId="57CEF045"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38E46268" w14:textId="77777777" w:rsidR="00C906A1" w:rsidRDefault="00C906A1" w:rsidP="00434BA8">
      <w:pPr>
        <w:numPr>
          <w:ilvl w:val="0"/>
          <w:numId w:val="26"/>
        </w:numPr>
        <w:shd w:val="clear" w:color="auto" w:fill="FFFFFF"/>
        <w:spacing w:before="0"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2C9FF35E" w14:textId="77777777" w:rsidR="00C906A1" w:rsidRDefault="00C906A1" w:rsidP="00434BA8">
      <w:pPr>
        <w:pStyle w:val="alt"/>
        <w:numPr>
          <w:ilvl w:val="0"/>
          <w:numId w:val="26"/>
        </w:numPr>
        <w:shd w:val="clear" w:color="auto" w:fill="FFFFFF"/>
        <w:spacing w:before="0" w:beforeAutospacing="0" w:after="0" w:afterAutospacing="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14:paraId="0F4830D9" w14:textId="77777777" w:rsidR="00C906A1" w:rsidRDefault="00C906A1" w:rsidP="00C906A1">
      <w:pPr>
        <w:rPr>
          <w:rFonts w:ascii="Times New Roman" w:hAnsi="Times New Roman"/>
          <w:color w:val="auto"/>
          <w:szCs w:val="24"/>
        </w:rPr>
      </w:pPr>
      <w:hyperlink r:id="rId15" w:tgtFrame="_blank" w:history="1">
        <w:r>
          <w:rPr>
            <w:rStyle w:val="Hyperlink"/>
            <w:rFonts w:ascii="Verdana" w:hAnsi="Verdana"/>
            <w:b/>
            <w:bCs/>
            <w:color w:val="FFFFFF"/>
            <w:sz w:val="20"/>
            <w:szCs w:val="20"/>
            <w:shd w:val="clear" w:color="auto" w:fill="8BC34A"/>
          </w:rPr>
          <w:t>Test it Now</w:t>
        </w:r>
      </w:hyperlink>
    </w:p>
    <w:p w14:paraId="5F86A42F" w14:textId="77777777" w:rsidR="00C906A1" w:rsidRDefault="00C906A1" w:rsidP="00C906A1">
      <w:pPr>
        <w:pStyle w:val="NormalWeb"/>
        <w:shd w:val="clear" w:color="auto" w:fill="FFFFFF"/>
        <w:rPr>
          <w:rFonts w:ascii="Verdana" w:hAnsi="Verdana"/>
          <w:color w:val="000000"/>
          <w:sz w:val="20"/>
          <w:szCs w:val="20"/>
        </w:rPr>
      </w:pPr>
      <w:r>
        <w:rPr>
          <w:rStyle w:val="Strong"/>
          <w:rFonts w:ascii="Verdana" w:hAnsi="Verdana"/>
          <w:color w:val="000000"/>
          <w:sz w:val="20"/>
          <w:szCs w:val="20"/>
        </w:rPr>
        <w:t>Output</w:t>
      </w:r>
    </w:p>
    <w:p w14:paraId="4B55977C" w14:textId="77777777" w:rsidR="00C906A1" w:rsidRDefault="00C906A1" w:rsidP="00C906A1">
      <w:pPr>
        <w:pStyle w:val="HTMLPreformatted"/>
        <w:shd w:val="clear" w:color="auto" w:fill="F9FBF9"/>
        <w:rPr>
          <w:color w:val="000000"/>
        </w:rPr>
      </w:pPr>
      <w:r>
        <w:rPr>
          <w:color w:val="000000"/>
        </w:rPr>
        <w:t>displaying the Integer values</w:t>
      </w:r>
    </w:p>
    <w:p w14:paraId="2DA145EB" w14:textId="77777777" w:rsidR="00C906A1" w:rsidRDefault="00C906A1" w:rsidP="00C906A1">
      <w:pPr>
        <w:pStyle w:val="HTMLPreformatted"/>
        <w:shd w:val="clear" w:color="auto" w:fill="F9FBF9"/>
        <w:rPr>
          <w:color w:val="000000"/>
        </w:rPr>
      </w:pPr>
      <w:r>
        <w:rPr>
          <w:color w:val="000000"/>
        </w:rPr>
        <w:t>1</w:t>
      </w:r>
    </w:p>
    <w:p w14:paraId="1F0401FE" w14:textId="77777777" w:rsidR="00C906A1" w:rsidRDefault="00C906A1" w:rsidP="00C906A1">
      <w:pPr>
        <w:pStyle w:val="HTMLPreformatted"/>
        <w:shd w:val="clear" w:color="auto" w:fill="F9FBF9"/>
        <w:rPr>
          <w:color w:val="000000"/>
        </w:rPr>
      </w:pPr>
      <w:r>
        <w:rPr>
          <w:color w:val="000000"/>
        </w:rPr>
        <w:t>2</w:t>
      </w:r>
    </w:p>
    <w:p w14:paraId="77CD3AE5" w14:textId="77777777" w:rsidR="00C906A1" w:rsidRDefault="00C906A1" w:rsidP="00C906A1">
      <w:pPr>
        <w:pStyle w:val="HTMLPreformatted"/>
        <w:shd w:val="clear" w:color="auto" w:fill="F9FBF9"/>
        <w:rPr>
          <w:color w:val="000000"/>
        </w:rPr>
      </w:pPr>
      <w:r>
        <w:rPr>
          <w:color w:val="000000"/>
        </w:rPr>
        <w:t>3</w:t>
      </w:r>
    </w:p>
    <w:p w14:paraId="17596A4A" w14:textId="77777777" w:rsidR="00C906A1" w:rsidRDefault="00C906A1" w:rsidP="00C906A1">
      <w:pPr>
        <w:pStyle w:val="HTMLPreformatted"/>
        <w:shd w:val="clear" w:color="auto" w:fill="F9FBF9"/>
        <w:rPr>
          <w:color w:val="000000"/>
        </w:rPr>
      </w:pPr>
      <w:r>
        <w:rPr>
          <w:color w:val="000000"/>
        </w:rPr>
        <w:t>displaying the Number values</w:t>
      </w:r>
    </w:p>
    <w:p w14:paraId="5C4F5F8A" w14:textId="77777777" w:rsidR="00C906A1" w:rsidRDefault="00C906A1" w:rsidP="00C906A1">
      <w:pPr>
        <w:pStyle w:val="HTMLPreformatted"/>
        <w:shd w:val="clear" w:color="auto" w:fill="F9FBF9"/>
        <w:rPr>
          <w:color w:val="000000"/>
        </w:rPr>
      </w:pPr>
      <w:r>
        <w:rPr>
          <w:color w:val="000000"/>
        </w:rPr>
        <w:t>1.0</w:t>
      </w:r>
    </w:p>
    <w:p w14:paraId="6C1115FC" w14:textId="77777777" w:rsidR="00C906A1" w:rsidRDefault="00C906A1" w:rsidP="00C906A1">
      <w:pPr>
        <w:pStyle w:val="HTMLPreformatted"/>
        <w:shd w:val="clear" w:color="auto" w:fill="F9FBF9"/>
        <w:rPr>
          <w:color w:val="000000"/>
        </w:rPr>
      </w:pPr>
      <w:r>
        <w:rPr>
          <w:color w:val="000000"/>
        </w:rPr>
        <w:t>2.0</w:t>
      </w:r>
    </w:p>
    <w:p w14:paraId="6685511E" w14:textId="77777777" w:rsidR="00C906A1" w:rsidRDefault="00C906A1" w:rsidP="00C906A1">
      <w:pPr>
        <w:pStyle w:val="HTMLPreformatted"/>
        <w:shd w:val="clear" w:color="auto" w:fill="F9FBF9"/>
        <w:rPr>
          <w:color w:val="000000"/>
        </w:rPr>
      </w:pPr>
      <w:r>
        <w:rPr>
          <w:color w:val="000000"/>
        </w:rPr>
        <w:t>3.0</w:t>
      </w:r>
    </w:p>
    <w:p w14:paraId="013F9970" w14:textId="77777777" w:rsidR="00C906A1" w:rsidRPr="00C906A1" w:rsidRDefault="00C906A1" w:rsidP="00C906A1"/>
    <w:sectPr w:rsidR="00C906A1" w:rsidRPr="00C906A1" w:rsidSect="00A67285">
      <w:headerReference w:type="default" r:id="rId16"/>
      <w:footerReference w:type="default" r:id="rId17"/>
      <w:headerReference w:type="first" r:id="rId18"/>
      <w:footerReference w:type="first" r:id="rId19"/>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E4D60" w14:textId="77777777" w:rsidR="00434BA8" w:rsidRDefault="00434BA8" w:rsidP="005A20E2">
      <w:pPr>
        <w:spacing w:after="0"/>
      </w:pPr>
      <w:r>
        <w:separator/>
      </w:r>
    </w:p>
    <w:p w14:paraId="61FB1A5D" w14:textId="77777777" w:rsidR="00434BA8" w:rsidRDefault="00434BA8"/>
    <w:p w14:paraId="792F4E5A" w14:textId="77777777" w:rsidR="00434BA8" w:rsidRDefault="00434BA8" w:rsidP="009B4773"/>
    <w:p w14:paraId="26DDDA78" w14:textId="77777777" w:rsidR="00434BA8" w:rsidRDefault="00434BA8" w:rsidP="00513832"/>
  </w:endnote>
  <w:endnote w:type="continuationSeparator" w:id="0">
    <w:p w14:paraId="7814B86A" w14:textId="77777777" w:rsidR="00434BA8" w:rsidRDefault="00434BA8" w:rsidP="005A20E2">
      <w:pPr>
        <w:spacing w:after="0"/>
      </w:pPr>
      <w:r>
        <w:continuationSeparator/>
      </w:r>
    </w:p>
    <w:p w14:paraId="4DF3AE92" w14:textId="77777777" w:rsidR="00434BA8" w:rsidRDefault="00434BA8"/>
    <w:p w14:paraId="187CFED1" w14:textId="77777777" w:rsidR="00434BA8" w:rsidRDefault="00434BA8" w:rsidP="009B4773"/>
    <w:p w14:paraId="0E48615C" w14:textId="77777777" w:rsidR="00434BA8" w:rsidRDefault="00434BA8"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105E6" w14:textId="77777777" w:rsidR="00B57756" w:rsidRPr="00F8411A" w:rsidRDefault="00434BA8" w:rsidP="00F8411A">
    <w:pPr>
      <w:pStyle w:val="Footer"/>
    </w:pPr>
    <w:sdt>
      <w:sdtPr>
        <w:alias w:val="Report Date"/>
        <w:tag w:val=""/>
        <w:id w:val="-1485464670"/>
        <w:placeholder>
          <w:docPart w:val="DA4317D8644A424FA990AD1DCE78AB3D"/>
        </w:placeholder>
        <w:showingPlcHdr/>
        <w:dataBinding w:prefixMappings="xmlns:ns0='http://schemas.microsoft.com/office/2006/coverPageProps' " w:xpath="/ns0:CoverPageProperties[1]/ns0:PublishDate[1]" w:storeItemID="{55AF091B-3C7A-41E3-B477-F2FDAA23CFDA}"/>
        <w15:appearance w15:val="hidden"/>
        <w:date>
          <w:dateFormat w:val="MMMM d, yyyy"/>
          <w:lid w:val="en-US"/>
          <w:storeMappedDataAs w:val="dateTime"/>
          <w:calendar w:val="gregorian"/>
        </w:date>
      </w:sdtPr>
      <w:sdtEndPr/>
      <w:sdtContent>
        <w:r w:rsidR="00784AB5" w:rsidRPr="00F8411A">
          <w:rPr>
            <w:rStyle w:val="PlaceholderText"/>
            <w:color w:val="595959" w:themeColor="text1" w:themeTint="A6"/>
          </w:rPr>
          <w:t>Report Date</w:t>
        </w:r>
      </w:sdtContent>
    </w:sdt>
    <w:r w:rsidR="00B57756" w:rsidRPr="00F8411A">
      <w:tab/>
    </w:r>
    <w:r w:rsidR="00B57756" w:rsidRPr="00F8411A">
      <w:fldChar w:fldCharType="begin"/>
    </w:r>
    <w:r w:rsidR="00B57756" w:rsidRPr="00F8411A">
      <w:instrText xml:space="preserve"> PAGE   \* MERGEFORMAT </w:instrText>
    </w:r>
    <w:r w:rsidR="00B57756" w:rsidRPr="00F8411A">
      <w:fldChar w:fldCharType="separate"/>
    </w:r>
    <w:r w:rsidR="00B57756" w:rsidRPr="00F8411A">
      <w:t>1</w:t>
    </w:r>
    <w:r w:rsidR="00B57756" w:rsidRPr="00F8411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A0242" w14:textId="77777777" w:rsidR="005854DB" w:rsidRPr="00F8411A" w:rsidRDefault="00434BA8" w:rsidP="005854DB">
    <w:pPr>
      <w:pStyle w:val="Footer"/>
    </w:pPr>
    <w:sdt>
      <w:sdtPr>
        <w:alias w:val="Report Date"/>
        <w:tag w:val=""/>
        <w:id w:val="-1095781852"/>
        <w:placeholder>
          <w:docPart w:val="2A75E617A2F44D6C8616C89753F7BB60"/>
        </w:placeholder>
        <w:showingPlcHdr/>
        <w:dataBinding w:prefixMappings="xmlns:ns0='http://schemas.microsoft.com/office/2006/coverPageProps' " w:xpath="/ns0:CoverPageProperties[1]/ns0:PublishDate[1]" w:storeItemID="{55AF091B-3C7A-41E3-B477-F2FDAA23CFDA}"/>
        <w15:appearance w15:val="hidden"/>
        <w:date>
          <w:dateFormat w:val="MMMM d, yyyy"/>
          <w:lid w:val="en-US"/>
          <w:storeMappedDataAs w:val="dateTime"/>
          <w:calendar w:val="gregorian"/>
        </w:date>
      </w:sdtPr>
      <w:sdtEndPr/>
      <w:sdtContent>
        <w:r w:rsidR="005854DB" w:rsidRPr="00F8411A">
          <w:rPr>
            <w:rStyle w:val="PlaceholderText"/>
            <w:color w:val="595959" w:themeColor="text1" w:themeTint="A6"/>
          </w:rPr>
          <w:t>Report Date</w:t>
        </w:r>
      </w:sdtContent>
    </w:sdt>
    <w:r w:rsidR="005854DB" w:rsidRPr="00F8411A">
      <w:tab/>
    </w:r>
    <w:r w:rsidR="005854DB" w:rsidRPr="00F8411A">
      <w:fldChar w:fldCharType="begin"/>
    </w:r>
    <w:r w:rsidR="005854DB" w:rsidRPr="00F8411A">
      <w:instrText xml:space="preserve"> PAGE   \* MERGEFORMAT </w:instrText>
    </w:r>
    <w:r w:rsidR="005854DB" w:rsidRPr="00F8411A">
      <w:fldChar w:fldCharType="separate"/>
    </w:r>
    <w:r w:rsidR="005854DB">
      <w:t>2</w:t>
    </w:r>
    <w:r w:rsidR="005854DB" w:rsidRPr="00F8411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F11F3" w14:textId="77777777" w:rsidR="00434BA8" w:rsidRDefault="00434BA8" w:rsidP="005A20E2">
      <w:pPr>
        <w:spacing w:after="0"/>
      </w:pPr>
      <w:r>
        <w:separator/>
      </w:r>
    </w:p>
    <w:p w14:paraId="58B064D4" w14:textId="77777777" w:rsidR="00434BA8" w:rsidRDefault="00434BA8"/>
    <w:p w14:paraId="0218F2C9" w14:textId="77777777" w:rsidR="00434BA8" w:rsidRDefault="00434BA8" w:rsidP="009B4773"/>
    <w:p w14:paraId="1226AD5D" w14:textId="77777777" w:rsidR="00434BA8" w:rsidRDefault="00434BA8" w:rsidP="00513832"/>
  </w:footnote>
  <w:footnote w:type="continuationSeparator" w:id="0">
    <w:p w14:paraId="4999D8AD" w14:textId="77777777" w:rsidR="00434BA8" w:rsidRDefault="00434BA8" w:rsidP="005A20E2">
      <w:pPr>
        <w:spacing w:after="0"/>
      </w:pPr>
      <w:r>
        <w:continuationSeparator/>
      </w:r>
    </w:p>
    <w:p w14:paraId="2E1A5192" w14:textId="77777777" w:rsidR="00434BA8" w:rsidRDefault="00434BA8"/>
    <w:p w14:paraId="42B81705" w14:textId="77777777" w:rsidR="00434BA8" w:rsidRDefault="00434BA8" w:rsidP="009B4773"/>
    <w:p w14:paraId="2B57F183" w14:textId="77777777" w:rsidR="00434BA8" w:rsidRDefault="00434BA8"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396D2" w14:textId="5A586F31" w:rsidR="005854DB" w:rsidRPr="005854DB" w:rsidRDefault="00434BA8" w:rsidP="00A67285">
    <w:pPr>
      <w:pStyle w:val="Header"/>
    </w:pPr>
    <w:sdt>
      <w:sdtPr>
        <w:rPr>
          <w:rStyle w:val="SubtleEmphasis"/>
        </w:rPr>
        <w:alias w:val="Title"/>
        <w:tag w:val=""/>
        <w:id w:val="1367024086"/>
        <w:placeholder>
          <w:docPart w:val="B4FF959E28C64C4DB38AE9C3FCC6A0C8"/>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SubtleEmphasis"/>
        </w:rPr>
      </w:sdtEndPr>
      <w:sdtContent>
        <w:r w:rsidR="00C906A1">
          <w:rPr>
            <w:rStyle w:val="SubtleEmphasis"/>
          </w:rPr>
          <w:t>Generics in Java</w:t>
        </w:r>
      </w:sdtContent>
    </w:sdt>
    <w:r w:rsidR="005854DB" w:rsidRPr="00A67285">
      <w:rPr>
        <w:rStyle w:val="SubtleEmphasis"/>
      </w:rPr>
      <w:br/>
    </w:r>
    <w:sdt>
      <w:sdtPr>
        <w:rPr>
          <w:sz w:val="20"/>
          <w:szCs w:val="18"/>
        </w:rPr>
        <w:alias w:val="Subtitle"/>
        <w:tag w:val=""/>
        <w:id w:val="1852067448"/>
        <w:placeholder>
          <w:docPart w:val="7E958E9910A7414B8090C722CAA5E739"/>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r w:rsidR="00DF5C73" w:rsidRPr="00DF5C73">
          <w:rPr>
            <w:sz w:val="20"/>
            <w:szCs w:val="18"/>
          </w:rPr>
          <w:t>Source - https://www.javatpoint.com/generics-in-java</w:t>
        </w:r>
      </w:sdtContent>
    </w:sdt>
    <w:r w:rsidR="005854DB">
      <w:rPr>
        <w:noProof/>
      </w:rPr>
      <mc:AlternateContent>
        <mc:Choice Requires="wps">
          <w:drawing>
            <wp:anchor distT="45720" distB="45720" distL="114300" distR="114300" simplePos="0" relativeHeight="251696128" behindDoc="1" locked="0" layoutInCell="1" allowOverlap="1" wp14:anchorId="28637C2B" wp14:editId="0B9F34B2">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F0CDA1">
                          <a:alpha val="50000"/>
                        </a:srgbClr>
                      </a:solidFill>
                      <a:ln w="9525">
                        <a:noFill/>
                        <a:miter lim="800000"/>
                        <a:headEnd/>
                        <a:tailEnd/>
                      </a:ln>
                    </wps:spPr>
                    <wps:txbx>
                      <w:txbxContent>
                        <w:p w14:paraId="308EC2E6" w14:textId="77777777"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8637C2B"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" fillcolor="#f0cda1" stroked="f">
              <v:fill opacity="32896f"/>
              <v:textbox inset="20mm,8mm">
                <w:txbxContent>
                  <w:p w14:paraId="308EC2E6" w14:textId="77777777"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6FEA8" w14:textId="77777777" w:rsidR="005854DB" w:rsidRDefault="005854DB" w:rsidP="00A67285">
    <w:pPr>
      <w:pStyle w:val="Header"/>
      <w:spacing w:after="0"/>
    </w:pPr>
    <w:r>
      <w:rPr>
        <w:noProof/>
      </w:rPr>
      <w:drawing>
        <wp:anchor distT="0" distB="0" distL="114300" distR="114300" simplePos="0" relativeHeight="251698176" behindDoc="1" locked="0" layoutInCell="1" allowOverlap="1" wp14:anchorId="75B5578B" wp14:editId="48EC6941">
          <wp:simplePos x="0" y="0"/>
          <wp:positionH relativeFrom="column">
            <wp:posOffset>-797560</wp:posOffset>
          </wp:positionH>
          <wp:positionV relativeFrom="paragraph">
            <wp:posOffset>-410210</wp:posOffset>
          </wp:positionV>
          <wp:extent cx="7996799" cy="2282808"/>
          <wp:effectExtent l="0" t="0" r="4445" b="3810"/>
          <wp:wrapNone/>
          <wp:docPr id="5" name="Picture 5" descr="People's hands and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4658" t="15387" r="1918" b="21961"/>
                  <a:stretch/>
                </pic:blipFill>
                <pic:spPr bwMode="auto">
                  <a:xfrm>
                    <a:off x="0" y="0"/>
                    <a:ext cx="8008772" cy="22862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554E6F"/>
    <w:multiLevelType w:val="multilevel"/>
    <w:tmpl w:val="5C3CC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81B92"/>
    <w:multiLevelType w:val="multilevel"/>
    <w:tmpl w:val="AA08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406"/>
    <w:multiLevelType w:val="multilevel"/>
    <w:tmpl w:val="F3F23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053D92"/>
    <w:multiLevelType w:val="multilevel"/>
    <w:tmpl w:val="96E2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C4D67"/>
    <w:multiLevelType w:val="multilevel"/>
    <w:tmpl w:val="7A96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B42A88"/>
    <w:multiLevelType w:val="multilevel"/>
    <w:tmpl w:val="C232A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212C61"/>
    <w:multiLevelType w:val="multilevel"/>
    <w:tmpl w:val="67709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C2586"/>
    <w:multiLevelType w:val="multilevel"/>
    <w:tmpl w:val="5C88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4B6C51"/>
    <w:multiLevelType w:val="multilevel"/>
    <w:tmpl w:val="5226D7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2D7BA5"/>
    <w:multiLevelType w:val="multilevel"/>
    <w:tmpl w:val="8FA05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9C1313"/>
    <w:multiLevelType w:val="multilevel"/>
    <w:tmpl w:val="FEDE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C62104"/>
    <w:multiLevelType w:val="multilevel"/>
    <w:tmpl w:val="7D9EB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4F2136B"/>
    <w:multiLevelType w:val="multilevel"/>
    <w:tmpl w:val="3ECC9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56A9F"/>
    <w:multiLevelType w:val="multilevel"/>
    <w:tmpl w:val="44F4C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3246A"/>
    <w:multiLevelType w:val="multilevel"/>
    <w:tmpl w:val="6F44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905E0C"/>
    <w:multiLevelType w:val="multilevel"/>
    <w:tmpl w:val="85A0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EE46B8"/>
    <w:multiLevelType w:val="multilevel"/>
    <w:tmpl w:val="63B8D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0A029D"/>
    <w:multiLevelType w:val="multilevel"/>
    <w:tmpl w:val="E7E6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E4773C"/>
    <w:multiLevelType w:val="multilevel"/>
    <w:tmpl w:val="FFE8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2"/>
  </w:num>
  <w:num w:numId="4">
    <w:abstractNumId w:val="14"/>
  </w:num>
  <w:num w:numId="5">
    <w:abstractNumId w:val="1"/>
  </w:num>
  <w:num w:numId="6">
    <w:abstractNumId w:val="18"/>
  </w:num>
  <w:num w:numId="7">
    <w:abstractNumId w:val="0"/>
  </w:num>
  <w:num w:numId="8">
    <w:abstractNumId w:val="24"/>
  </w:num>
  <w:num w:numId="9">
    <w:abstractNumId w:val="21"/>
  </w:num>
  <w:num w:numId="10">
    <w:abstractNumId w:val="25"/>
  </w:num>
  <w:num w:numId="11">
    <w:abstractNumId w:val="20"/>
  </w:num>
  <w:num w:numId="12">
    <w:abstractNumId w:val="23"/>
  </w:num>
  <w:num w:numId="13">
    <w:abstractNumId w:val="9"/>
  </w:num>
  <w:num w:numId="14">
    <w:abstractNumId w:val="10"/>
  </w:num>
  <w:num w:numId="15">
    <w:abstractNumId w:val="11"/>
  </w:num>
  <w:num w:numId="16">
    <w:abstractNumId w:val="17"/>
  </w:num>
  <w:num w:numId="17">
    <w:abstractNumId w:val="16"/>
  </w:num>
  <w:num w:numId="18">
    <w:abstractNumId w:val="15"/>
  </w:num>
  <w:num w:numId="19">
    <w:abstractNumId w:val="4"/>
  </w:num>
  <w:num w:numId="20">
    <w:abstractNumId w:val="22"/>
  </w:num>
  <w:num w:numId="21">
    <w:abstractNumId w:val="7"/>
  </w:num>
  <w:num w:numId="22">
    <w:abstractNumId w:val="6"/>
  </w:num>
  <w:num w:numId="23">
    <w:abstractNumId w:val="13"/>
  </w:num>
  <w:num w:numId="24">
    <w:abstractNumId w:val="19"/>
  </w:num>
  <w:num w:numId="25">
    <w:abstractNumId w:val="5"/>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6A1"/>
    <w:rsid w:val="0000092E"/>
    <w:rsid w:val="00012A83"/>
    <w:rsid w:val="00017C3C"/>
    <w:rsid w:val="00021F2E"/>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A5429"/>
    <w:rsid w:val="001D1C22"/>
    <w:rsid w:val="001E11F1"/>
    <w:rsid w:val="001E1E58"/>
    <w:rsid w:val="00206719"/>
    <w:rsid w:val="00240312"/>
    <w:rsid w:val="00247B17"/>
    <w:rsid w:val="00252E4A"/>
    <w:rsid w:val="002642A8"/>
    <w:rsid w:val="002955AB"/>
    <w:rsid w:val="002A137B"/>
    <w:rsid w:val="0031130D"/>
    <w:rsid w:val="00314A6F"/>
    <w:rsid w:val="00334394"/>
    <w:rsid w:val="00347AF5"/>
    <w:rsid w:val="00360F98"/>
    <w:rsid w:val="00362478"/>
    <w:rsid w:val="00374421"/>
    <w:rsid w:val="003A1203"/>
    <w:rsid w:val="003B5758"/>
    <w:rsid w:val="003D59A7"/>
    <w:rsid w:val="003E78A7"/>
    <w:rsid w:val="003F0714"/>
    <w:rsid w:val="003F13B0"/>
    <w:rsid w:val="003F5F4A"/>
    <w:rsid w:val="00403423"/>
    <w:rsid w:val="004262DD"/>
    <w:rsid w:val="0042646F"/>
    <w:rsid w:val="00434BA8"/>
    <w:rsid w:val="00435096"/>
    <w:rsid w:val="004411FB"/>
    <w:rsid w:val="00443212"/>
    <w:rsid w:val="00493EC0"/>
    <w:rsid w:val="00495909"/>
    <w:rsid w:val="004B5251"/>
    <w:rsid w:val="004C0453"/>
    <w:rsid w:val="004C7B3E"/>
    <w:rsid w:val="00513832"/>
    <w:rsid w:val="00526C37"/>
    <w:rsid w:val="00533047"/>
    <w:rsid w:val="00577B45"/>
    <w:rsid w:val="005854DB"/>
    <w:rsid w:val="005919AF"/>
    <w:rsid w:val="005A20E2"/>
    <w:rsid w:val="005B6A1A"/>
    <w:rsid w:val="005D2146"/>
    <w:rsid w:val="005F6388"/>
    <w:rsid w:val="006329E1"/>
    <w:rsid w:val="00633E73"/>
    <w:rsid w:val="00655308"/>
    <w:rsid w:val="00664450"/>
    <w:rsid w:val="00685B4E"/>
    <w:rsid w:val="006936EB"/>
    <w:rsid w:val="006B2383"/>
    <w:rsid w:val="006D0144"/>
    <w:rsid w:val="006E3FC8"/>
    <w:rsid w:val="006F38DB"/>
    <w:rsid w:val="007157EF"/>
    <w:rsid w:val="0073670F"/>
    <w:rsid w:val="00740FCE"/>
    <w:rsid w:val="00753E67"/>
    <w:rsid w:val="00784AB5"/>
    <w:rsid w:val="007A6B73"/>
    <w:rsid w:val="007B17C4"/>
    <w:rsid w:val="007B1F5A"/>
    <w:rsid w:val="007B3AB6"/>
    <w:rsid w:val="007B5AFF"/>
    <w:rsid w:val="007C136F"/>
    <w:rsid w:val="007C5AF4"/>
    <w:rsid w:val="007D40E3"/>
    <w:rsid w:val="007D5767"/>
    <w:rsid w:val="007F793B"/>
    <w:rsid w:val="00813EC8"/>
    <w:rsid w:val="00817F8C"/>
    <w:rsid w:val="0083428B"/>
    <w:rsid w:val="00876F99"/>
    <w:rsid w:val="008820B3"/>
    <w:rsid w:val="00886169"/>
    <w:rsid w:val="0089410F"/>
    <w:rsid w:val="008965F6"/>
    <w:rsid w:val="008A2B5E"/>
    <w:rsid w:val="008D3386"/>
    <w:rsid w:val="008F704C"/>
    <w:rsid w:val="0090206C"/>
    <w:rsid w:val="00902998"/>
    <w:rsid w:val="00912C1B"/>
    <w:rsid w:val="0092125E"/>
    <w:rsid w:val="00924319"/>
    <w:rsid w:val="009355C2"/>
    <w:rsid w:val="00952A7A"/>
    <w:rsid w:val="00974BF8"/>
    <w:rsid w:val="009A3B33"/>
    <w:rsid w:val="009A45A0"/>
    <w:rsid w:val="009B35B5"/>
    <w:rsid w:val="009B4773"/>
    <w:rsid w:val="009D2556"/>
    <w:rsid w:val="00A630FD"/>
    <w:rsid w:val="00A67285"/>
    <w:rsid w:val="00A74908"/>
    <w:rsid w:val="00A91213"/>
    <w:rsid w:val="00A960DC"/>
    <w:rsid w:val="00AA29B1"/>
    <w:rsid w:val="00AA387F"/>
    <w:rsid w:val="00AA66D7"/>
    <w:rsid w:val="00AC3653"/>
    <w:rsid w:val="00AE0241"/>
    <w:rsid w:val="00AE5008"/>
    <w:rsid w:val="00B26302"/>
    <w:rsid w:val="00B37B3B"/>
    <w:rsid w:val="00B44C47"/>
    <w:rsid w:val="00B57756"/>
    <w:rsid w:val="00B57F4F"/>
    <w:rsid w:val="00B7636D"/>
    <w:rsid w:val="00B80CF1"/>
    <w:rsid w:val="00BA2A38"/>
    <w:rsid w:val="00BA31C4"/>
    <w:rsid w:val="00BB02E6"/>
    <w:rsid w:val="00BD0C60"/>
    <w:rsid w:val="00C17BCF"/>
    <w:rsid w:val="00C3246A"/>
    <w:rsid w:val="00C65564"/>
    <w:rsid w:val="00C906A1"/>
    <w:rsid w:val="00CA61D8"/>
    <w:rsid w:val="00CD1D98"/>
    <w:rsid w:val="00CF1267"/>
    <w:rsid w:val="00D13200"/>
    <w:rsid w:val="00D26769"/>
    <w:rsid w:val="00D27AF8"/>
    <w:rsid w:val="00D6543F"/>
    <w:rsid w:val="00D74E0C"/>
    <w:rsid w:val="00D94688"/>
    <w:rsid w:val="00DB5A2E"/>
    <w:rsid w:val="00DC0528"/>
    <w:rsid w:val="00DC1104"/>
    <w:rsid w:val="00DC7466"/>
    <w:rsid w:val="00DC7E1C"/>
    <w:rsid w:val="00DE65A2"/>
    <w:rsid w:val="00DF2DCC"/>
    <w:rsid w:val="00DF5C73"/>
    <w:rsid w:val="00E01D0E"/>
    <w:rsid w:val="00E16215"/>
    <w:rsid w:val="00E31650"/>
    <w:rsid w:val="00E35169"/>
    <w:rsid w:val="00E53724"/>
    <w:rsid w:val="00E552C8"/>
    <w:rsid w:val="00E75006"/>
    <w:rsid w:val="00E84350"/>
    <w:rsid w:val="00E85863"/>
    <w:rsid w:val="00E91AE4"/>
    <w:rsid w:val="00EA431D"/>
    <w:rsid w:val="00EC4BCD"/>
    <w:rsid w:val="00F217D3"/>
    <w:rsid w:val="00F33F5E"/>
    <w:rsid w:val="00F60840"/>
    <w:rsid w:val="00F75B86"/>
    <w:rsid w:val="00F77933"/>
    <w:rsid w:val="00F8411A"/>
    <w:rsid w:val="00F844B4"/>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A0F0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A67285"/>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
      </w:numPr>
      <w:spacing w:before="0" w:after="200" w:line="276" w:lineRule="auto"/>
      <w:ind w:left="340" w:hanging="340"/>
    </w:pPr>
  </w:style>
  <w:style w:type="paragraph" w:styleId="ListNumber">
    <w:name w:val="List Number"/>
    <w:basedOn w:val="Normal"/>
    <w:uiPriority w:val="99"/>
    <w:rsid w:val="00685B4E"/>
    <w:pPr>
      <w:numPr>
        <w:numId w:val="6"/>
      </w:numPr>
      <w:spacing w:before="0" w:line="276" w:lineRule="auto"/>
    </w:pPr>
  </w:style>
  <w:style w:type="character" w:styleId="Strong">
    <w:name w:val="Strong"/>
    <w:basedOn w:val="DefaultParagraphFont"/>
    <w:uiPriority w:val="22"/>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7"/>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4"/>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3"/>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5"/>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rsid w:val="00685B4E"/>
    <w:pPr>
      <w:numPr>
        <w:ilvl w:val="1"/>
        <w:numId w:val="6"/>
      </w:numPr>
      <w:spacing w:before="0" w:line="271" w:lineRule="auto"/>
    </w:pPr>
  </w:style>
  <w:style w:type="paragraph" w:customStyle="1" w:styleId="Checkbox">
    <w:name w:val="Checkbox"/>
    <w:basedOn w:val="Normal"/>
    <w:qFormat/>
    <w:rsid w:val="00A67285"/>
    <w:pPr>
      <w:spacing w:before="0" w:after="0"/>
    </w:pPr>
  </w:style>
  <w:style w:type="paragraph" w:customStyle="1" w:styleId="msonormal0">
    <w:name w:val="msonormal"/>
    <w:basedOn w:val="Normal"/>
    <w:rsid w:val="00C906A1"/>
    <w:pPr>
      <w:spacing w:before="100" w:beforeAutospacing="1" w:after="100" w:afterAutospacing="1" w:line="240" w:lineRule="auto"/>
    </w:pPr>
    <w:rPr>
      <w:rFonts w:ascii="Times New Roman" w:eastAsia="Times New Roman" w:hAnsi="Times New Roman" w:cs="Times New Roman"/>
      <w:color w:val="auto"/>
      <w:szCs w:val="24"/>
    </w:rPr>
  </w:style>
  <w:style w:type="paragraph" w:styleId="NormalWeb">
    <w:name w:val="Normal (Web)"/>
    <w:basedOn w:val="Normal"/>
    <w:uiPriority w:val="99"/>
    <w:semiHidden/>
    <w:unhideWhenUsed/>
    <w:rsid w:val="00C906A1"/>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C906A1"/>
    <w:rPr>
      <w:color w:val="800080"/>
      <w:u w:val="single"/>
    </w:rPr>
  </w:style>
  <w:style w:type="paragraph" w:customStyle="1" w:styleId="alt">
    <w:name w:val="alt"/>
    <w:basedOn w:val="Normal"/>
    <w:rsid w:val="00C906A1"/>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keyword">
    <w:name w:val="keyword"/>
    <w:basedOn w:val="DefaultParagraphFont"/>
    <w:rsid w:val="00C906A1"/>
  </w:style>
  <w:style w:type="character" w:customStyle="1" w:styleId="number">
    <w:name w:val="number"/>
    <w:basedOn w:val="DefaultParagraphFont"/>
    <w:rsid w:val="00C906A1"/>
  </w:style>
  <w:style w:type="character" w:customStyle="1" w:styleId="string">
    <w:name w:val="string"/>
    <w:basedOn w:val="DefaultParagraphFont"/>
    <w:rsid w:val="00C906A1"/>
  </w:style>
  <w:style w:type="character" w:customStyle="1" w:styleId="comment">
    <w:name w:val="comment"/>
    <w:basedOn w:val="DefaultParagraphFont"/>
    <w:rsid w:val="00C906A1"/>
  </w:style>
  <w:style w:type="character" w:customStyle="1" w:styleId="testit">
    <w:name w:val="testit"/>
    <w:basedOn w:val="DefaultParagraphFont"/>
    <w:rsid w:val="00C906A1"/>
  </w:style>
  <w:style w:type="paragraph" w:styleId="HTMLPreformatted">
    <w:name w:val="HTML Preformatted"/>
    <w:basedOn w:val="Normal"/>
    <w:link w:val="HTMLPreformattedChar"/>
    <w:uiPriority w:val="99"/>
    <w:semiHidden/>
    <w:unhideWhenUsed/>
    <w:rsid w:val="00C90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906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062980">
      <w:bodyDiv w:val="1"/>
      <w:marLeft w:val="0"/>
      <w:marRight w:val="0"/>
      <w:marTop w:val="0"/>
      <w:marBottom w:val="0"/>
      <w:divBdr>
        <w:top w:val="none" w:sz="0" w:space="0" w:color="auto"/>
        <w:left w:val="none" w:sz="0" w:space="0" w:color="auto"/>
        <w:bottom w:val="none" w:sz="0" w:space="0" w:color="auto"/>
        <w:right w:val="none" w:sz="0" w:space="0" w:color="auto"/>
      </w:divBdr>
      <w:divsChild>
        <w:div w:id="900291680">
          <w:marLeft w:val="0"/>
          <w:marRight w:val="0"/>
          <w:marTop w:val="0"/>
          <w:marBottom w:val="120"/>
          <w:divBdr>
            <w:top w:val="single" w:sz="6" w:space="0" w:color="D5DDC6"/>
            <w:left w:val="single" w:sz="24" w:space="0" w:color="66BB55"/>
            <w:bottom w:val="single" w:sz="6" w:space="0" w:color="D5DDC6"/>
            <w:right w:val="single" w:sz="6" w:space="0" w:color="D5DDC6"/>
          </w:divBdr>
        </w:div>
        <w:div w:id="1332635101">
          <w:marLeft w:val="0"/>
          <w:marRight w:val="0"/>
          <w:marTop w:val="0"/>
          <w:marBottom w:val="120"/>
          <w:divBdr>
            <w:top w:val="single" w:sz="6" w:space="0" w:color="D5DDC6"/>
            <w:left w:val="single" w:sz="24" w:space="0" w:color="66BB55"/>
            <w:bottom w:val="single" w:sz="6" w:space="0" w:color="D5DDC6"/>
            <w:right w:val="single" w:sz="6" w:space="0" w:color="D5DDC6"/>
          </w:divBdr>
        </w:div>
        <w:div w:id="967659188">
          <w:marLeft w:val="0"/>
          <w:marRight w:val="0"/>
          <w:marTop w:val="0"/>
          <w:marBottom w:val="120"/>
          <w:divBdr>
            <w:top w:val="single" w:sz="6" w:space="0" w:color="D5DDC6"/>
            <w:left w:val="single" w:sz="24" w:space="0" w:color="66BB55"/>
            <w:bottom w:val="single" w:sz="6" w:space="0" w:color="D5DDC6"/>
            <w:right w:val="single" w:sz="6" w:space="0" w:color="D5DDC6"/>
          </w:divBdr>
        </w:div>
        <w:div w:id="567032425">
          <w:marLeft w:val="0"/>
          <w:marRight w:val="0"/>
          <w:marTop w:val="0"/>
          <w:marBottom w:val="120"/>
          <w:divBdr>
            <w:top w:val="single" w:sz="6" w:space="0" w:color="D5DDC6"/>
            <w:left w:val="single" w:sz="24" w:space="0" w:color="66BB55"/>
            <w:bottom w:val="single" w:sz="6" w:space="0" w:color="D5DDC6"/>
            <w:right w:val="single" w:sz="6" w:space="0" w:color="D5DDC6"/>
          </w:divBdr>
        </w:div>
        <w:div w:id="7949191">
          <w:marLeft w:val="0"/>
          <w:marRight w:val="0"/>
          <w:marTop w:val="0"/>
          <w:marBottom w:val="120"/>
          <w:divBdr>
            <w:top w:val="single" w:sz="6" w:space="0" w:color="D5DDC6"/>
            <w:left w:val="single" w:sz="24" w:space="0" w:color="66BB55"/>
            <w:bottom w:val="single" w:sz="6" w:space="0" w:color="D5DDC6"/>
            <w:right w:val="single" w:sz="6" w:space="0" w:color="D5DDC6"/>
          </w:divBdr>
        </w:div>
        <w:div w:id="2073115503">
          <w:marLeft w:val="0"/>
          <w:marRight w:val="0"/>
          <w:marTop w:val="0"/>
          <w:marBottom w:val="120"/>
          <w:divBdr>
            <w:top w:val="single" w:sz="6" w:space="0" w:color="D5DDC6"/>
            <w:left w:val="single" w:sz="24" w:space="0" w:color="66BB55"/>
            <w:bottom w:val="single" w:sz="6" w:space="0" w:color="D5DDC6"/>
            <w:right w:val="single" w:sz="6" w:space="0" w:color="D5DDC6"/>
          </w:divBdr>
        </w:div>
        <w:div w:id="1309894602">
          <w:marLeft w:val="0"/>
          <w:marRight w:val="0"/>
          <w:marTop w:val="0"/>
          <w:marBottom w:val="120"/>
          <w:divBdr>
            <w:top w:val="single" w:sz="6" w:space="0" w:color="D5DDC6"/>
            <w:left w:val="single" w:sz="24" w:space="0" w:color="66BB55"/>
            <w:bottom w:val="single" w:sz="6" w:space="0" w:color="D5DDC6"/>
            <w:right w:val="single" w:sz="6" w:space="0" w:color="D5DDC6"/>
          </w:divBdr>
        </w:div>
        <w:div w:id="1518732419">
          <w:marLeft w:val="0"/>
          <w:marRight w:val="0"/>
          <w:marTop w:val="120"/>
          <w:marBottom w:val="0"/>
          <w:divBdr>
            <w:top w:val="single" w:sz="6" w:space="0" w:color="D5DDC6"/>
            <w:left w:val="single" w:sz="6" w:space="4" w:color="D5DDC6"/>
            <w:bottom w:val="single" w:sz="6" w:space="0" w:color="D5DDC6"/>
            <w:right w:val="single" w:sz="6" w:space="0" w:color="D5DDC6"/>
          </w:divBdr>
        </w:div>
        <w:div w:id="1930851625">
          <w:marLeft w:val="0"/>
          <w:marRight w:val="0"/>
          <w:marTop w:val="0"/>
          <w:marBottom w:val="120"/>
          <w:divBdr>
            <w:top w:val="single" w:sz="6" w:space="0" w:color="D5DDC6"/>
            <w:left w:val="single" w:sz="24" w:space="0" w:color="66BB55"/>
            <w:bottom w:val="single" w:sz="6" w:space="0" w:color="D5DDC6"/>
            <w:right w:val="single" w:sz="6" w:space="0" w:color="D5DDC6"/>
          </w:divBdr>
        </w:div>
        <w:div w:id="1276400571">
          <w:marLeft w:val="0"/>
          <w:marRight w:val="0"/>
          <w:marTop w:val="120"/>
          <w:marBottom w:val="0"/>
          <w:divBdr>
            <w:top w:val="single" w:sz="6" w:space="0" w:color="D5DDC6"/>
            <w:left w:val="single" w:sz="6" w:space="4" w:color="D5DDC6"/>
            <w:bottom w:val="single" w:sz="6" w:space="0" w:color="D5DDC6"/>
            <w:right w:val="single" w:sz="6" w:space="0" w:color="D5DDC6"/>
          </w:divBdr>
        </w:div>
        <w:div w:id="1892645782">
          <w:marLeft w:val="0"/>
          <w:marRight w:val="0"/>
          <w:marTop w:val="0"/>
          <w:marBottom w:val="120"/>
          <w:divBdr>
            <w:top w:val="single" w:sz="6" w:space="0" w:color="D5DDC6"/>
            <w:left w:val="single" w:sz="24" w:space="0" w:color="66BB55"/>
            <w:bottom w:val="single" w:sz="6" w:space="0" w:color="D5DDC6"/>
            <w:right w:val="single" w:sz="6" w:space="0" w:color="D5DDC6"/>
          </w:divBdr>
        </w:div>
        <w:div w:id="336881696">
          <w:marLeft w:val="0"/>
          <w:marRight w:val="0"/>
          <w:marTop w:val="0"/>
          <w:marBottom w:val="120"/>
          <w:divBdr>
            <w:top w:val="single" w:sz="6" w:space="0" w:color="D5DDC6"/>
            <w:left w:val="single" w:sz="24" w:space="0" w:color="66BB55"/>
            <w:bottom w:val="single" w:sz="6" w:space="0" w:color="D5DDC6"/>
            <w:right w:val="single" w:sz="6" w:space="0" w:color="D5DDC6"/>
          </w:divBdr>
        </w:div>
        <w:div w:id="815074396">
          <w:marLeft w:val="0"/>
          <w:marRight w:val="0"/>
          <w:marTop w:val="120"/>
          <w:marBottom w:val="0"/>
          <w:divBdr>
            <w:top w:val="single" w:sz="6" w:space="0" w:color="D5DDC6"/>
            <w:left w:val="single" w:sz="6" w:space="4" w:color="D5DDC6"/>
            <w:bottom w:val="single" w:sz="6" w:space="0" w:color="D5DDC6"/>
            <w:right w:val="single" w:sz="6" w:space="0" w:color="D5DDC6"/>
          </w:divBdr>
        </w:div>
        <w:div w:id="1050375065">
          <w:marLeft w:val="0"/>
          <w:marRight w:val="0"/>
          <w:marTop w:val="0"/>
          <w:marBottom w:val="120"/>
          <w:divBdr>
            <w:top w:val="single" w:sz="6" w:space="0" w:color="D5DDC6"/>
            <w:left w:val="single" w:sz="24" w:space="0" w:color="66BB55"/>
            <w:bottom w:val="single" w:sz="6" w:space="0" w:color="D5DDC6"/>
            <w:right w:val="single" w:sz="6" w:space="0" w:color="D5DDC6"/>
          </w:divBdr>
        </w:div>
        <w:div w:id="1825274965">
          <w:marLeft w:val="0"/>
          <w:marRight w:val="0"/>
          <w:marTop w:val="120"/>
          <w:marBottom w:val="0"/>
          <w:divBdr>
            <w:top w:val="single" w:sz="6" w:space="0" w:color="D5DDC6"/>
            <w:left w:val="single" w:sz="6" w:space="4" w:color="D5DDC6"/>
            <w:bottom w:val="single" w:sz="6" w:space="0" w:color="D5DDC6"/>
            <w:right w:val="single" w:sz="6" w:space="0" w:color="D5DDC6"/>
          </w:divBdr>
        </w:div>
        <w:div w:id="1782264906">
          <w:marLeft w:val="0"/>
          <w:marRight w:val="0"/>
          <w:marTop w:val="0"/>
          <w:marBottom w:val="120"/>
          <w:divBdr>
            <w:top w:val="single" w:sz="6" w:space="0" w:color="D5DDC6"/>
            <w:left w:val="single" w:sz="24" w:space="0" w:color="66BB55"/>
            <w:bottom w:val="single" w:sz="6" w:space="0" w:color="D5DDC6"/>
            <w:right w:val="single" w:sz="6" w:space="0" w:color="D5DDC6"/>
          </w:divBdr>
        </w:div>
        <w:div w:id="332681876">
          <w:marLeft w:val="0"/>
          <w:marRight w:val="0"/>
          <w:marTop w:val="120"/>
          <w:marBottom w:val="0"/>
          <w:divBdr>
            <w:top w:val="single" w:sz="6" w:space="0" w:color="D5DDC6"/>
            <w:left w:val="single" w:sz="6" w:space="4" w:color="D5DDC6"/>
            <w:bottom w:val="single" w:sz="6" w:space="0" w:color="D5DDC6"/>
            <w:right w:val="single" w:sz="6" w:space="0" w:color="D5DDC6"/>
          </w:divBdr>
        </w:div>
        <w:div w:id="148130545">
          <w:marLeft w:val="0"/>
          <w:marRight w:val="0"/>
          <w:marTop w:val="0"/>
          <w:marBottom w:val="120"/>
          <w:divBdr>
            <w:top w:val="single" w:sz="6" w:space="0" w:color="D5DDC6"/>
            <w:left w:val="single" w:sz="24" w:space="0" w:color="66BB55"/>
            <w:bottom w:val="single" w:sz="6" w:space="0" w:color="D5DDC6"/>
            <w:right w:val="single" w:sz="6" w:space="0" w:color="D5DDC6"/>
          </w:divBdr>
        </w:div>
        <w:div w:id="1728988888">
          <w:marLeft w:val="0"/>
          <w:marRight w:val="0"/>
          <w:marTop w:val="0"/>
          <w:marBottom w:val="120"/>
          <w:divBdr>
            <w:top w:val="single" w:sz="6" w:space="0" w:color="D5DDC6"/>
            <w:left w:val="single" w:sz="24" w:space="0" w:color="66BB55"/>
            <w:bottom w:val="single" w:sz="6" w:space="0" w:color="D5DDC6"/>
            <w:right w:val="single" w:sz="6" w:space="0" w:color="D5DDC6"/>
          </w:divBdr>
        </w:div>
        <w:div w:id="1716930483">
          <w:marLeft w:val="0"/>
          <w:marRight w:val="0"/>
          <w:marTop w:val="120"/>
          <w:marBottom w:val="0"/>
          <w:divBdr>
            <w:top w:val="single" w:sz="6" w:space="0" w:color="D5DDC6"/>
            <w:left w:val="single" w:sz="6" w:space="4" w:color="D5DDC6"/>
            <w:bottom w:val="single" w:sz="6" w:space="0" w:color="D5DDC6"/>
            <w:right w:val="single" w:sz="6" w:space="0" w:color="D5DDC6"/>
          </w:divBdr>
        </w:div>
        <w:div w:id="1947885201">
          <w:marLeft w:val="0"/>
          <w:marRight w:val="0"/>
          <w:marTop w:val="0"/>
          <w:marBottom w:val="120"/>
          <w:divBdr>
            <w:top w:val="single" w:sz="6" w:space="0" w:color="D5DDC6"/>
            <w:left w:val="single" w:sz="24" w:space="0" w:color="66BB55"/>
            <w:bottom w:val="single" w:sz="6" w:space="0" w:color="D5DDC6"/>
            <w:right w:val="single" w:sz="6" w:space="0" w:color="D5DDC6"/>
          </w:divBdr>
        </w:div>
        <w:div w:id="51467941">
          <w:marLeft w:val="0"/>
          <w:marRight w:val="0"/>
          <w:marTop w:val="120"/>
          <w:marBottom w:val="0"/>
          <w:divBdr>
            <w:top w:val="single" w:sz="6" w:space="0" w:color="D5DDC6"/>
            <w:left w:val="single" w:sz="6" w:space="4" w:color="D5DDC6"/>
            <w:bottom w:val="single" w:sz="6" w:space="0" w:color="D5DDC6"/>
            <w:right w:val="single" w:sz="6" w:space="0" w:color="D5DDC6"/>
          </w:divBdr>
        </w:div>
        <w:div w:id="1176115987">
          <w:marLeft w:val="0"/>
          <w:marRight w:val="0"/>
          <w:marTop w:val="0"/>
          <w:marBottom w:val="120"/>
          <w:divBdr>
            <w:top w:val="single" w:sz="6" w:space="0" w:color="D5DDC6"/>
            <w:left w:val="single" w:sz="24" w:space="0" w:color="66BB55"/>
            <w:bottom w:val="single" w:sz="6" w:space="0" w:color="D5DDC6"/>
            <w:right w:val="single" w:sz="6" w:space="0" w:color="D5DDC6"/>
          </w:divBdr>
        </w:div>
        <w:div w:id="1599437309">
          <w:marLeft w:val="0"/>
          <w:marRight w:val="0"/>
          <w:marTop w:val="0"/>
          <w:marBottom w:val="120"/>
          <w:divBdr>
            <w:top w:val="single" w:sz="6" w:space="0" w:color="D5DDC6"/>
            <w:left w:val="single" w:sz="24" w:space="0" w:color="66BB55"/>
            <w:bottom w:val="single" w:sz="6" w:space="0" w:color="D5DDC6"/>
            <w:right w:val="single" w:sz="6" w:space="0" w:color="D5DDC6"/>
          </w:divBdr>
        </w:div>
        <w:div w:id="3288258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javatpoint.com/opr/test.jsp?filename=UpperBoundWildcard"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www.javatpoint.com/opr/test.jsp?filename=TestGenerics3"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javatpoint.com/opr/test.jsp?filename=TestGenerics2" TargetMode="External"/><Relationship Id="rId5" Type="http://schemas.openxmlformats.org/officeDocument/2006/relationships/numbering" Target="numbering.xml"/><Relationship Id="rId15" Type="http://schemas.openxmlformats.org/officeDocument/2006/relationships/hyperlink" Target="http://www.javatpoint.com/opr/test.jsp?filename=LowerBoundWildcard" TargetMode="Externa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javatpoint.com/opr/test.jsp?filename=UnboundedWildcard"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a.sudalai\AppData\Roaming\Microsoft\Templates\Home%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4317D8644A424FA990AD1DCE78AB3D"/>
        <w:category>
          <w:name w:val="General"/>
          <w:gallery w:val="placeholder"/>
        </w:category>
        <w:types>
          <w:type w:val="bbPlcHdr"/>
        </w:types>
        <w:behaviors>
          <w:behavior w:val="content"/>
        </w:behaviors>
        <w:guid w:val="{BC6BED83-2428-4760-8116-7AC7C0590647}"/>
      </w:docPartPr>
      <w:docPartBody>
        <w:p w:rsidR="00000000" w:rsidRDefault="00B258BB">
          <w:pPr>
            <w:pStyle w:val="DA4317D8644A424FA990AD1DCE78AB3D"/>
          </w:pPr>
          <w:r w:rsidRPr="005854DB">
            <w:t>HOME-BASED AGENCY</w:t>
          </w:r>
        </w:p>
      </w:docPartBody>
    </w:docPart>
    <w:docPart>
      <w:docPartPr>
        <w:name w:val="B4FF959E28C64C4DB38AE9C3FCC6A0C8"/>
        <w:category>
          <w:name w:val="General"/>
          <w:gallery w:val="placeholder"/>
        </w:category>
        <w:types>
          <w:type w:val="bbPlcHdr"/>
        </w:types>
        <w:behaviors>
          <w:behavior w:val="content"/>
        </w:behaviors>
        <w:guid w:val="{0CC300D7-2960-4BD4-8E8E-EFFCBD3BBF13}"/>
      </w:docPartPr>
      <w:docPartBody>
        <w:p w:rsidR="00000000" w:rsidRDefault="00B258BB">
          <w:pPr>
            <w:pStyle w:val="B4FF959E28C64C4DB38AE9C3FCC6A0C8"/>
          </w:pPr>
          <w:r w:rsidRPr="00685B4E">
            <w:t>Conduct a personal evaluation to determine why you want to start a business.</w:t>
          </w:r>
        </w:p>
      </w:docPartBody>
    </w:docPart>
    <w:docPart>
      <w:docPartPr>
        <w:name w:val="7E958E9910A7414B8090C722CAA5E739"/>
        <w:category>
          <w:name w:val="General"/>
          <w:gallery w:val="placeholder"/>
        </w:category>
        <w:types>
          <w:type w:val="bbPlcHdr"/>
        </w:types>
        <w:behaviors>
          <w:behavior w:val="content"/>
        </w:behaviors>
        <w:guid w:val="{82A94382-5F9E-4F9F-8D6A-B92996BE8E58}"/>
      </w:docPartPr>
      <w:docPartBody>
        <w:p w:rsidR="00000000" w:rsidRDefault="00B258BB">
          <w:pPr>
            <w:pStyle w:val="7E958E9910A7414B8090C722CAA5E739"/>
          </w:pPr>
          <w:r w:rsidRPr="00685B4E">
            <w:t>Create a business plan:</w:t>
          </w:r>
        </w:p>
      </w:docPartBody>
    </w:docPart>
    <w:docPart>
      <w:docPartPr>
        <w:name w:val="2A75E617A2F44D6C8616C89753F7BB60"/>
        <w:category>
          <w:name w:val="General"/>
          <w:gallery w:val="placeholder"/>
        </w:category>
        <w:types>
          <w:type w:val="bbPlcHdr"/>
        </w:types>
        <w:behaviors>
          <w:behavior w:val="content"/>
        </w:behaviors>
        <w:guid w:val="{1E24E69A-3A2F-459F-8A68-A8F8ADCE536E}"/>
      </w:docPartPr>
      <w:docPartBody>
        <w:p w:rsidR="00000000" w:rsidRDefault="00B258BB">
          <w:pPr>
            <w:pStyle w:val="2A75E617A2F44D6C8616C89753F7BB60"/>
          </w:pPr>
          <w:r w:rsidRPr="00685B4E">
            <w:t>What do we 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8BB"/>
    <w:rsid w:val="00B25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4317D8644A424FA990AD1DCE78AB3D">
    <w:name w:val="DA4317D8644A424FA990AD1DCE78AB3D"/>
  </w:style>
  <w:style w:type="paragraph" w:customStyle="1" w:styleId="39ECA42B7121456686414B6E5491CE7C">
    <w:name w:val="39ECA42B7121456686414B6E5491CE7C"/>
  </w:style>
  <w:style w:type="paragraph" w:customStyle="1" w:styleId="4902B42D3953487993297B2456C4530A">
    <w:name w:val="4902B42D3953487993297B2456C4530A"/>
  </w:style>
  <w:style w:type="paragraph" w:customStyle="1" w:styleId="B4FF959E28C64C4DB38AE9C3FCC6A0C8">
    <w:name w:val="B4FF959E28C64C4DB38AE9C3FCC6A0C8"/>
  </w:style>
  <w:style w:type="paragraph" w:customStyle="1" w:styleId="7E958E9910A7414B8090C722CAA5E739">
    <w:name w:val="7E958E9910A7414B8090C722CAA5E739"/>
  </w:style>
  <w:style w:type="paragraph" w:customStyle="1" w:styleId="2A75E617A2F44D6C8616C89753F7BB60">
    <w:name w:val="2A75E617A2F44D6C8616C89753F7BB60"/>
  </w:style>
  <w:style w:type="paragraph" w:customStyle="1" w:styleId="AF1FDEEC14B049A9A35C85FDAF5D36AA">
    <w:name w:val="AF1FDEEC14B049A9A35C85FDAF5D36AA"/>
  </w:style>
  <w:style w:type="paragraph" w:customStyle="1" w:styleId="C047A0F24FC04A7FB1338AE03504C158">
    <w:name w:val="C047A0F24FC04A7FB1338AE03504C158"/>
  </w:style>
  <w:style w:type="paragraph" w:customStyle="1" w:styleId="894528013DF746E4BC4B3A9672A9B35F">
    <w:name w:val="894528013DF746E4BC4B3A9672A9B35F"/>
  </w:style>
  <w:style w:type="paragraph" w:customStyle="1" w:styleId="2ACDBFC4471F443DB1C938BEA375B4F0">
    <w:name w:val="2ACDBFC4471F443DB1C938BEA375B4F0"/>
  </w:style>
  <w:style w:type="paragraph" w:customStyle="1" w:styleId="C81BACBD6F1E44919C7C8F5122904837">
    <w:name w:val="C81BACBD6F1E44919C7C8F5122904837"/>
  </w:style>
  <w:style w:type="paragraph" w:customStyle="1" w:styleId="D3D616848B3944508E81E99D0D996594">
    <w:name w:val="D3D616848B3944508E81E99D0D996594"/>
  </w:style>
  <w:style w:type="paragraph" w:customStyle="1" w:styleId="630899BDEE1044528F5BAA37A6511C44">
    <w:name w:val="630899BDEE1044528F5BAA37A6511C44"/>
  </w:style>
  <w:style w:type="paragraph" w:customStyle="1" w:styleId="6648F0345D15482A9A9D43A7171BA3D5">
    <w:name w:val="6648F0345D15482A9A9D43A7171BA3D5"/>
  </w:style>
  <w:style w:type="paragraph" w:customStyle="1" w:styleId="46F6E1A037614E00A73C5BD488F5F7F6">
    <w:name w:val="46F6E1A037614E00A73C5BD488F5F7F6"/>
  </w:style>
  <w:style w:type="paragraph" w:customStyle="1" w:styleId="CA4222C296064360A1A7069638A0EC5D">
    <w:name w:val="CA4222C296064360A1A7069638A0EC5D"/>
  </w:style>
  <w:style w:type="paragraph" w:customStyle="1" w:styleId="7C87C1A1FFE341B7A0C152262CDCD467">
    <w:name w:val="7C87C1A1FFE341B7A0C152262CDCD467"/>
  </w:style>
  <w:style w:type="paragraph" w:customStyle="1" w:styleId="905705843EE54E00B7CC8D1CA5A60739">
    <w:name w:val="905705843EE54E00B7CC8D1CA5A60739"/>
  </w:style>
  <w:style w:type="paragraph" w:customStyle="1" w:styleId="CDFB7C57743B4607A8B260F1F9E5AD53">
    <w:name w:val="CDFB7C57743B4607A8B260F1F9E5AD53"/>
  </w:style>
  <w:style w:type="paragraph" w:customStyle="1" w:styleId="90E6F7FDA0C0489090DEC579CA5C4712">
    <w:name w:val="90E6F7FDA0C0489090DEC579CA5C4712"/>
  </w:style>
  <w:style w:type="paragraph" w:customStyle="1" w:styleId="A4944FDC29D94708A23506DE8D27086A">
    <w:name w:val="A4944FDC29D94708A23506DE8D27086A"/>
  </w:style>
  <w:style w:type="paragraph" w:customStyle="1" w:styleId="5B0895A36EB64DCF885D9B1196D03538">
    <w:name w:val="5B0895A36EB64DCF885D9B1196D03538"/>
  </w:style>
  <w:style w:type="paragraph" w:customStyle="1" w:styleId="A639A8ECAFBB4CD79C8D5B004A2C7007">
    <w:name w:val="A639A8ECAFBB4CD79C8D5B004A2C7007"/>
  </w:style>
  <w:style w:type="paragraph" w:customStyle="1" w:styleId="62835D4C9FF3451CB1E4ABC028FF91D3">
    <w:name w:val="62835D4C9FF3451CB1E4ABC028FF91D3"/>
  </w:style>
  <w:style w:type="paragraph" w:customStyle="1" w:styleId="C0673DE53DFC42E0BD93BAAC5CC26FC3">
    <w:name w:val="C0673DE53DFC42E0BD93BAAC5CC26FC3"/>
  </w:style>
  <w:style w:type="paragraph" w:customStyle="1" w:styleId="FF0F2754C827401E97FA6B24B3C40E97">
    <w:name w:val="FF0F2754C827401E97FA6B24B3C40E97"/>
  </w:style>
  <w:style w:type="paragraph" w:customStyle="1" w:styleId="E96289DC7ECC4D3B84DE2299F8D202E7">
    <w:name w:val="E96289DC7ECC4D3B84DE2299F8D202E7"/>
  </w:style>
  <w:style w:type="paragraph" w:customStyle="1" w:styleId="E843665DC4ED420AAC02FC06D04BF134">
    <w:name w:val="E843665DC4ED420AAC02FC06D04BF134"/>
  </w:style>
  <w:style w:type="paragraph" w:customStyle="1" w:styleId="647E907E13CC442F8511A742123E7192">
    <w:name w:val="647E907E13CC442F8511A742123E7192"/>
  </w:style>
  <w:style w:type="paragraph" w:customStyle="1" w:styleId="5BFCAF5098604001874A5F604EB6ADC7">
    <w:name w:val="5BFCAF5098604001874A5F604EB6ADC7"/>
  </w:style>
  <w:style w:type="paragraph" w:customStyle="1" w:styleId="4AA70028E085459F8D0053CD0DBA7715">
    <w:name w:val="4AA70028E085459F8D0053CD0DBA7715"/>
  </w:style>
  <w:style w:type="paragraph" w:customStyle="1" w:styleId="DF15A24D703C480F852610FA90A3057A">
    <w:name w:val="DF15A24D703C480F852610FA90A3057A"/>
  </w:style>
  <w:style w:type="paragraph" w:customStyle="1" w:styleId="649996FA21B8403ABE27B3D32E75B5D7">
    <w:name w:val="649996FA21B8403ABE27B3D32E75B5D7"/>
  </w:style>
  <w:style w:type="paragraph" w:customStyle="1" w:styleId="AB4762A2CF6241FFA7CAA6374E9477FA">
    <w:name w:val="AB4762A2CF6241FFA7CAA6374E9477FA"/>
  </w:style>
  <w:style w:type="paragraph" w:customStyle="1" w:styleId="7F7853E12AF1434281628AB912FA78A1">
    <w:name w:val="7F7853E12AF1434281628AB912FA78A1"/>
  </w:style>
  <w:style w:type="paragraph" w:customStyle="1" w:styleId="9EE81B6D2D4F48BE9F7F914CDBF1E10A">
    <w:name w:val="9EE81B6D2D4F48BE9F7F914CDBF1E10A"/>
  </w:style>
  <w:style w:type="paragraph" w:customStyle="1" w:styleId="15224AF5EE6D4AC68931CC361029CCC9">
    <w:name w:val="15224AF5EE6D4AC68931CC361029CCC9"/>
  </w:style>
  <w:style w:type="paragraph" w:customStyle="1" w:styleId="DD3F66A37BF341B5BA97C0344A76E5AE">
    <w:name w:val="DD3F66A37BF341B5BA97C0344A76E5AE"/>
  </w:style>
  <w:style w:type="paragraph" w:customStyle="1" w:styleId="A27564DA08CE4F57BFD2863647ED60B3">
    <w:name w:val="A27564DA08CE4F57BFD2863647ED60B3"/>
  </w:style>
  <w:style w:type="paragraph" w:customStyle="1" w:styleId="3DB7E20F2BA645969B1140018B75E4CA">
    <w:name w:val="3DB7E20F2BA645969B1140018B75E4CA"/>
  </w:style>
  <w:style w:type="paragraph" w:customStyle="1" w:styleId="FFC0AF4E147E485B87F16A3BC03469BB">
    <w:name w:val="FFC0AF4E147E485B87F16A3BC03469BB"/>
  </w:style>
  <w:style w:type="paragraph" w:customStyle="1" w:styleId="28D676D02D5D471B93F71F4970F8ACAE">
    <w:name w:val="28D676D02D5D471B93F71F4970F8ACAE"/>
  </w:style>
  <w:style w:type="paragraph" w:customStyle="1" w:styleId="7D17CCB0B2374183AE44E96511FF3B86">
    <w:name w:val="7D17CCB0B2374183AE44E96511FF3B86"/>
  </w:style>
  <w:style w:type="paragraph" w:customStyle="1" w:styleId="6F5B540CCE094FC981D9AF58B505F6B2">
    <w:name w:val="6F5B540CCE094FC981D9AF58B505F6B2"/>
  </w:style>
  <w:style w:type="paragraph" w:customStyle="1" w:styleId="7FDDDD1B263B473FB140240BE49741C2">
    <w:name w:val="7FDDDD1B263B473FB140240BE49741C2"/>
  </w:style>
  <w:style w:type="paragraph" w:customStyle="1" w:styleId="435B6FBFF0A4437A8532B03E9F0DA934">
    <w:name w:val="435B6FBFF0A4437A8532B03E9F0DA934"/>
  </w:style>
  <w:style w:type="paragraph" w:customStyle="1" w:styleId="F13FE974B23B457FB0568A68F65B9239">
    <w:name w:val="F13FE974B23B457FB0568A68F65B9239"/>
  </w:style>
  <w:style w:type="paragraph" w:customStyle="1" w:styleId="763E621EE1354C789C6FDD24B10DDC87">
    <w:name w:val="763E621EE1354C789C6FDD24B10DDC87"/>
  </w:style>
  <w:style w:type="paragraph" w:customStyle="1" w:styleId="A7CF5679B7864D68BAC8F8F43AB99BAB">
    <w:name w:val="A7CF5679B7864D68BAC8F8F43AB99BAB"/>
  </w:style>
  <w:style w:type="paragraph" w:customStyle="1" w:styleId="8DA201A5DAE34D2684B8F9E18E0DF3F2">
    <w:name w:val="8DA201A5DAE34D2684B8F9E18E0DF3F2"/>
  </w:style>
  <w:style w:type="paragraph" w:customStyle="1" w:styleId="15425D0646334B729D744ACE832BBA62">
    <w:name w:val="15425D0646334B729D744ACE832BBA62"/>
  </w:style>
  <w:style w:type="paragraph" w:customStyle="1" w:styleId="AA5E4ED9E59D4A12B03C7E43BD814EFD">
    <w:name w:val="AA5E4ED9E59D4A12B03C7E43BD814EFD"/>
  </w:style>
  <w:style w:type="paragraph" w:customStyle="1" w:styleId="8AA0838F4FC64280B02EC299F615304C">
    <w:name w:val="8AA0838F4FC64280B02EC299F615304C"/>
  </w:style>
  <w:style w:type="paragraph" w:customStyle="1" w:styleId="6F314E1C2B6A4D2EBAE3E8FB33BF8AEA">
    <w:name w:val="6F314E1C2B6A4D2EBAE3E8FB33BF8AEA"/>
  </w:style>
  <w:style w:type="paragraph" w:customStyle="1" w:styleId="463076703EC64A5F8B6DEBEDB33248AD">
    <w:name w:val="463076703EC64A5F8B6DEBEDB33248AD"/>
  </w:style>
  <w:style w:type="paragraph" w:customStyle="1" w:styleId="36E5111C830642AFAF25B913C99F59B7">
    <w:name w:val="36E5111C830642AFAF25B913C99F59B7"/>
  </w:style>
  <w:style w:type="paragraph" w:customStyle="1" w:styleId="72622B3C9712462DA98C9603903528A5">
    <w:name w:val="72622B3C9712462DA98C9603903528A5"/>
  </w:style>
  <w:style w:type="paragraph" w:customStyle="1" w:styleId="70EFE8C17D7840599D8BEAA115BF5835">
    <w:name w:val="70EFE8C17D7840599D8BEAA115BF5835"/>
  </w:style>
  <w:style w:type="paragraph" w:customStyle="1" w:styleId="4257FDFA47C94C2ABEFFCC1F54BC8190">
    <w:name w:val="4257FDFA47C94C2ABEFFCC1F54BC8190"/>
  </w:style>
  <w:style w:type="paragraph" w:customStyle="1" w:styleId="197AFA5D4B564362A763931DA032F157">
    <w:name w:val="197AFA5D4B564362A763931DA032F157"/>
  </w:style>
  <w:style w:type="paragraph" w:customStyle="1" w:styleId="414E8EB0D789448291FE75CA5556C819">
    <w:name w:val="414E8EB0D789448291FE75CA5556C819"/>
  </w:style>
  <w:style w:type="paragraph" w:customStyle="1" w:styleId="95966AB8B01841D28C0EB97784562E1C">
    <w:name w:val="95966AB8B01841D28C0EB97784562E1C"/>
  </w:style>
  <w:style w:type="paragraph" w:customStyle="1" w:styleId="3E5C51CE64CA4498A51138901590B0FD">
    <w:name w:val="3E5C51CE64CA4498A51138901590B0FD"/>
  </w:style>
  <w:style w:type="paragraph" w:customStyle="1" w:styleId="29E2C26F329849CCA16B9D813112BC39">
    <w:name w:val="29E2C26F329849CCA16B9D813112BC39"/>
  </w:style>
  <w:style w:type="paragraph" w:customStyle="1" w:styleId="67C3795E2F894B57BC712A16C50E4A08">
    <w:name w:val="67C3795E2F894B57BC712A16C50E4A08"/>
  </w:style>
  <w:style w:type="paragraph" w:customStyle="1" w:styleId="E677DD7204DC49AA8129F03CB075381C">
    <w:name w:val="E677DD7204DC49AA8129F03CB075381C"/>
  </w:style>
  <w:style w:type="paragraph" w:customStyle="1" w:styleId="03303F04AFD9432FAD0C96C135508C60">
    <w:name w:val="03303F04AFD9432FAD0C96C135508C60"/>
  </w:style>
  <w:style w:type="paragraph" w:customStyle="1" w:styleId="573B763397304959A7BF34BA71CBCCF3">
    <w:name w:val="573B763397304959A7BF34BA71CBCCF3"/>
  </w:style>
  <w:style w:type="paragraph" w:customStyle="1" w:styleId="971D42D9A271421E9F84886AE04BA83E">
    <w:name w:val="971D42D9A271421E9F84886AE04BA83E"/>
  </w:style>
  <w:style w:type="paragraph" w:customStyle="1" w:styleId="B5AFC0D34A724B36AACC409A05A933DF">
    <w:name w:val="B5AFC0D34A724B36AACC409A05A933DF"/>
  </w:style>
  <w:style w:type="paragraph" w:customStyle="1" w:styleId="E6E75B6C4F7A4AF48C75ADD46459C80B">
    <w:name w:val="E6E75B6C4F7A4AF48C75ADD46459C80B"/>
  </w:style>
  <w:style w:type="paragraph" w:customStyle="1" w:styleId="20FBD81FA0C44F849655DACB52877936">
    <w:name w:val="20FBD81FA0C44F849655DACB52877936"/>
  </w:style>
  <w:style w:type="paragraph" w:customStyle="1" w:styleId="F53FF653C8B547B7930361995642E9B4">
    <w:name w:val="F53FF653C8B547B7930361995642E9B4"/>
  </w:style>
  <w:style w:type="paragraph" w:customStyle="1" w:styleId="D182E0D5C98D4C15A226C3803AFBFB1F">
    <w:name w:val="D182E0D5C98D4C15A226C3803AFBFB1F"/>
  </w:style>
  <w:style w:type="paragraph" w:customStyle="1" w:styleId="A99F3B1CC4504F39B02D7E529A9A2BF0">
    <w:name w:val="A99F3B1CC4504F39B02D7E529A9A2BF0"/>
  </w:style>
  <w:style w:type="paragraph" w:customStyle="1" w:styleId="F5BD02D3D9D14208B7A98FF5F33D0D5D">
    <w:name w:val="F5BD02D3D9D14208B7A98FF5F33D0D5D"/>
  </w:style>
  <w:style w:type="paragraph" w:customStyle="1" w:styleId="7351A0E76ECE479A81314BC117F868EE">
    <w:name w:val="7351A0E76ECE479A81314BC117F868EE"/>
  </w:style>
  <w:style w:type="paragraph" w:customStyle="1" w:styleId="2B5839D7F63C45C8BE5A5F9933DCE4DF">
    <w:name w:val="2B5839D7F63C45C8BE5A5F9933DCE4DF"/>
  </w:style>
  <w:style w:type="paragraph" w:customStyle="1" w:styleId="962BAC3CB1D84E17B05A9197698BCA39">
    <w:name w:val="962BAC3CB1D84E17B05A9197698BCA39"/>
  </w:style>
  <w:style w:type="paragraph" w:customStyle="1" w:styleId="02FA5AAD2EC44572AED2DF73F0B8A31F">
    <w:name w:val="02FA5AAD2EC44572AED2DF73F0B8A31F"/>
  </w:style>
  <w:style w:type="paragraph" w:customStyle="1" w:styleId="5F0D4DFFEDAE4E609101E52D4BA3988E">
    <w:name w:val="5F0D4DFFEDAE4E609101E52D4BA3988E"/>
  </w:style>
  <w:style w:type="paragraph" w:customStyle="1" w:styleId="2D22222DBE2E4273B7A8CE6A61179331">
    <w:name w:val="2D22222DBE2E4273B7A8CE6A61179331"/>
  </w:style>
  <w:style w:type="paragraph" w:customStyle="1" w:styleId="9539CB51A05A47E19C0DF5812870A5FB">
    <w:name w:val="9539CB51A05A47E19C0DF5812870A5FB"/>
  </w:style>
  <w:style w:type="paragraph" w:customStyle="1" w:styleId="06CBFFF33432479097E18895095CF997">
    <w:name w:val="06CBFFF33432479097E18895095CF997"/>
  </w:style>
  <w:style w:type="paragraph" w:customStyle="1" w:styleId="CF7EE5F5255C4C6E91CF42C5FD2E7D7D">
    <w:name w:val="CF7EE5F5255C4C6E91CF42C5FD2E7D7D"/>
  </w:style>
  <w:style w:type="paragraph" w:customStyle="1" w:styleId="206EEBCBFF9C4EF9B0D016255C794C0D">
    <w:name w:val="206EEBCBFF9C4EF9B0D016255C794C0D"/>
  </w:style>
  <w:style w:type="paragraph" w:customStyle="1" w:styleId="D2F318DB8F5F4681A960F3CD5F69210A">
    <w:name w:val="D2F318DB8F5F4681A960F3CD5F69210A"/>
  </w:style>
  <w:style w:type="paragraph" w:customStyle="1" w:styleId="BE1DCA8B366A4F269A8E2C1985EDD030">
    <w:name w:val="BE1DCA8B366A4F269A8E2C1985EDD030"/>
  </w:style>
  <w:style w:type="paragraph" w:customStyle="1" w:styleId="FDC5A12213774692B1EFA10E3E8DDD8E">
    <w:name w:val="FDC5A12213774692B1EFA10E3E8DDD8E"/>
  </w:style>
  <w:style w:type="paragraph" w:customStyle="1" w:styleId="228368A85616456CA2EAEFB6C02B36A3">
    <w:name w:val="228368A85616456CA2EAEFB6C02B36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37A00-9097-4418-AAC3-EE764BD194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9D665E-9F2B-4523-84BE-A4382ED53113}">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63BC185-8E20-4ACF-97AA-9CAB70B391C8}">
  <ds:schemaRefs>
    <ds:schemaRef ds:uri="http://schemas.microsoft.com/sharepoint/v3/contenttype/forms"/>
  </ds:schemaRefs>
</ds:datastoreItem>
</file>

<file path=customXml/itemProps4.xml><?xml version="1.0" encoding="utf-8"?>
<ds:datastoreItem xmlns:ds="http://schemas.openxmlformats.org/officeDocument/2006/customXml" ds:itemID="{A737722A-4AD4-4529-9C03-89261F33F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startup checklist</Template>
  <TotalTime>0</TotalTime>
  <Pages>11</Pages>
  <Words>1761</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Generics in Java</dc:title>
  <dc:subject/>
  <dc:creator/>
  <cp:keywords/>
  <dc:description/>
  <cp:lastModifiedBy/>
  <cp:revision>1</cp:revision>
  <dcterms:created xsi:type="dcterms:W3CDTF">2019-11-05T03:56:00Z</dcterms:created>
  <dcterms:modified xsi:type="dcterms:W3CDTF">2019-11-05T04:16:00Z</dcterms:modified>
  <cp:contentStatus>Source - https://www.javatpoint.com/generics-in-java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TitusGUID">
    <vt:lpwstr>9f836975-81f4-4138-8f14-1ebe649e1850</vt:lpwstr>
  </property>
  <property fmtid="{D5CDD505-2E9C-101B-9397-08002B2CF9AE}" pid="4" name="HCL_Cla5s_D6">
    <vt:lpwstr>False</vt:lpwstr>
  </property>
  <property fmtid="{D5CDD505-2E9C-101B-9397-08002B2CF9AE}" pid="5" name="HCLClassification">
    <vt:lpwstr>HCL_Cla5s_P3rs0nalUs3</vt:lpwstr>
  </property>
</Properties>
</file>